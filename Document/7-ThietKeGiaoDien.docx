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3266C" w14:textId="77777777" w:rsidR="003548A8" w:rsidRPr="003D00D2" w:rsidRDefault="003548A8" w:rsidP="003548A8">
      <w:pPr>
        <w:rPr>
          <w:rFonts w:ascii="Arial" w:hAnsi="Arial" w:cs="Arial"/>
          <w:lang w:val="en-US"/>
        </w:rPr>
      </w:pPr>
    </w:p>
    <w:p w14:paraId="1265ABFE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6183EFEF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1D989AAA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02722262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6F9DCD09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13CFBE65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23C7F74B" w14:textId="77777777" w:rsidR="003548A8" w:rsidRPr="003D00D2" w:rsidRDefault="003548A8" w:rsidP="003548A8">
      <w:pPr>
        <w:rPr>
          <w:rFonts w:ascii="Arial" w:hAnsi="Arial" w:cs="Arial"/>
          <w:lang w:val="en-US"/>
        </w:rPr>
      </w:pPr>
    </w:p>
    <w:p w14:paraId="4966C07A" w14:textId="1A068E9E" w:rsidR="00D234F3" w:rsidRPr="003D00D2" w:rsidRDefault="00C14AB8" w:rsidP="007A1DE8">
      <w:pPr>
        <w:pStyle w:val="Title"/>
        <w:jc w:val="right"/>
        <w:rPr>
          <w:rFonts w:cs="Arial"/>
          <w:lang w:val="en-US"/>
        </w:rPr>
      </w:pPr>
      <w:proofErr w:type="spellStart"/>
      <w:r w:rsidRPr="003D00D2">
        <w:rPr>
          <w:rFonts w:cs="Arial"/>
          <w:lang w:val="en-US"/>
        </w:rPr>
        <w:t>Thiết</w:t>
      </w:r>
      <w:proofErr w:type="spellEnd"/>
      <w:r w:rsidRPr="003D00D2">
        <w:rPr>
          <w:rFonts w:cs="Arial"/>
          <w:lang w:val="en-US"/>
        </w:rPr>
        <w:t xml:space="preserve"> </w:t>
      </w:r>
      <w:proofErr w:type="spellStart"/>
      <w:r w:rsidRPr="003D00D2">
        <w:rPr>
          <w:rFonts w:cs="Arial"/>
          <w:lang w:val="en-US"/>
        </w:rPr>
        <w:t>kế</w:t>
      </w:r>
      <w:proofErr w:type="spellEnd"/>
      <w:r w:rsidRPr="003D00D2">
        <w:rPr>
          <w:rFonts w:cs="Arial"/>
          <w:lang w:val="en-US"/>
        </w:rPr>
        <w:t xml:space="preserve"> </w:t>
      </w:r>
      <w:proofErr w:type="spellStart"/>
      <w:r w:rsidR="00767CB6" w:rsidRPr="003D00D2">
        <w:rPr>
          <w:rFonts w:cs="Arial"/>
          <w:lang w:val="en-US"/>
        </w:rPr>
        <w:t>giao</w:t>
      </w:r>
      <w:proofErr w:type="spellEnd"/>
      <w:r w:rsidR="00767CB6" w:rsidRPr="003D00D2">
        <w:rPr>
          <w:rFonts w:cs="Arial"/>
          <w:lang w:val="en-US"/>
        </w:rPr>
        <w:t xml:space="preserve"> </w:t>
      </w:r>
      <w:proofErr w:type="spellStart"/>
      <w:r w:rsidR="00767CB6" w:rsidRPr="003D00D2">
        <w:rPr>
          <w:rFonts w:cs="Arial"/>
          <w:lang w:val="en-US"/>
        </w:rPr>
        <w:t>diện</w:t>
      </w:r>
      <w:proofErr w:type="spellEnd"/>
      <w:r w:rsidR="007A1DE8" w:rsidRPr="003D00D2">
        <w:rPr>
          <w:rFonts w:cs="Arial"/>
          <w:lang w:val="en-US"/>
        </w:rPr>
        <w:t xml:space="preserve"> </w:t>
      </w:r>
      <w:proofErr w:type="spellStart"/>
      <w:r w:rsidR="005B34BD" w:rsidRPr="003D00D2">
        <w:rPr>
          <w:rFonts w:cs="Arial"/>
          <w:color w:val="0000FF"/>
          <w:lang w:val="en-US"/>
        </w:rPr>
        <w:t>Quản</w:t>
      </w:r>
      <w:proofErr w:type="spellEnd"/>
      <w:r w:rsidR="005B34BD" w:rsidRPr="003D00D2">
        <w:rPr>
          <w:rFonts w:cs="Arial"/>
          <w:color w:val="0000FF"/>
          <w:lang w:val="en-US"/>
        </w:rPr>
        <w:t xml:space="preserve"> </w:t>
      </w:r>
      <w:proofErr w:type="spellStart"/>
      <w:r w:rsidR="005B34BD" w:rsidRPr="003D00D2">
        <w:rPr>
          <w:rFonts w:cs="Arial"/>
          <w:color w:val="0000FF"/>
          <w:lang w:val="en-US"/>
        </w:rPr>
        <w:t>lí</w:t>
      </w:r>
      <w:proofErr w:type="spellEnd"/>
      <w:r w:rsidR="005B34BD" w:rsidRPr="003D00D2">
        <w:rPr>
          <w:rFonts w:cs="Arial"/>
          <w:color w:val="0000FF"/>
          <w:lang w:val="en-US"/>
        </w:rPr>
        <w:t xml:space="preserve"> </w:t>
      </w:r>
      <w:proofErr w:type="spellStart"/>
      <w:r w:rsidR="005B34BD" w:rsidRPr="003D00D2">
        <w:rPr>
          <w:rFonts w:cs="Arial"/>
          <w:color w:val="0000FF"/>
          <w:lang w:val="en-US"/>
        </w:rPr>
        <w:t>nhá</w:t>
      </w:r>
      <w:proofErr w:type="spellEnd"/>
      <w:r w:rsidR="005B34BD" w:rsidRPr="003D00D2">
        <w:rPr>
          <w:rFonts w:cs="Arial"/>
          <w:color w:val="0000FF"/>
          <w:lang w:val="en-US"/>
        </w:rPr>
        <w:t xml:space="preserve"> </w:t>
      </w:r>
      <w:proofErr w:type="spellStart"/>
      <w:r w:rsidR="005B34BD" w:rsidRPr="003D00D2">
        <w:rPr>
          <w:rFonts w:cs="Arial"/>
          <w:color w:val="0000FF"/>
          <w:lang w:val="en-US"/>
        </w:rPr>
        <w:t>sách</w:t>
      </w:r>
      <w:proofErr w:type="spellEnd"/>
    </w:p>
    <w:p w14:paraId="05F2E60F" w14:textId="77777777" w:rsidR="007A1DE8" w:rsidRPr="003D00D2" w:rsidRDefault="007A1DE8" w:rsidP="007A1DE8">
      <w:pPr>
        <w:rPr>
          <w:rFonts w:ascii="Arial" w:hAnsi="Arial" w:cs="Arial"/>
          <w:lang w:val="en-US"/>
        </w:rPr>
      </w:pPr>
    </w:p>
    <w:p w14:paraId="527089D7" w14:textId="3A495D21" w:rsidR="007A1DE8" w:rsidRPr="003D00D2" w:rsidRDefault="007A1DE8" w:rsidP="007A1DE8">
      <w:pPr>
        <w:jc w:val="right"/>
        <w:rPr>
          <w:rFonts w:ascii="Arial" w:hAnsi="Arial" w:cs="Arial"/>
          <w:sz w:val="34"/>
          <w:szCs w:val="30"/>
          <w:lang w:val="en-US"/>
        </w:rPr>
      </w:pPr>
      <w:r w:rsidRPr="003D00D2">
        <w:rPr>
          <w:rFonts w:ascii="Arial" w:hAnsi="Arial" w:cs="Arial"/>
          <w:sz w:val="34"/>
          <w:szCs w:val="30"/>
          <w:lang w:val="en-US"/>
        </w:rPr>
        <w:t xml:space="preserve">Version </w:t>
      </w:r>
      <w:r w:rsidR="00451EE6" w:rsidRPr="003D00D2">
        <w:rPr>
          <w:rFonts w:ascii="Arial" w:hAnsi="Arial" w:cs="Arial"/>
          <w:color w:val="0000FF"/>
          <w:sz w:val="34"/>
          <w:szCs w:val="30"/>
          <w:lang w:val="en-US"/>
        </w:rPr>
        <w:t>1.0</w:t>
      </w:r>
    </w:p>
    <w:p w14:paraId="4264E661" w14:textId="77777777" w:rsidR="00D234F3" w:rsidRPr="003D00D2" w:rsidRDefault="00D234F3">
      <w:pPr>
        <w:pStyle w:val="Title"/>
        <w:jc w:val="both"/>
        <w:rPr>
          <w:rFonts w:cs="Arial"/>
          <w:lang w:val="en-US"/>
        </w:rPr>
      </w:pPr>
    </w:p>
    <w:p w14:paraId="33E6F8F2" w14:textId="77777777" w:rsidR="003548A8" w:rsidRPr="003D00D2" w:rsidRDefault="003548A8" w:rsidP="003548A8">
      <w:pPr>
        <w:rPr>
          <w:rFonts w:ascii="Arial" w:hAnsi="Arial" w:cs="Arial"/>
          <w:lang w:val="en-US"/>
        </w:rPr>
      </w:pPr>
    </w:p>
    <w:p w14:paraId="3EE9305C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12F1081A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43D07648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2F5681C6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24BD45B3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0C27A36C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67B50CF8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27BF82C7" w14:textId="77777777" w:rsidR="00301562" w:rsidRPr="003D00D2" w:rsidRDefault="00301562" w:rsidP="003548A8">
      <w:pPr>
        <w:rPr>
          <w:rFonts w:ascii="Arial" w:hAnsi="Arial" w:cs="Arial"/>
          <w:lang w:val="en-US"/>
        </w:rPr>
      </w:pPr>
    </w:p>
    <w:p w14:paraId="7908C95B" w14:textId="77777777" w:rsidR="003548A8" w:rsidRPr="003D00D2" w:rsidRDefault="003548A8" w:rsidP="003548A8">
      <w:pPr>
        <w:rPr>
          <w:rFonts w:ascii="Arial" w:hAnsi="Arial" w:cs="Arial"/>
          <w:lang w:val="en-US"/>
        </w:rPr>
      </w:pPr>
    </w:p>
    <w:p w14:paraId="6121A9AF" w14:textId="77777777" w:rsidR="003548A8" w:rsidRPr="003D00D2" w:rsidRDefault="003548A8" w:rsidP="003548A8">
      <w:pPr>
        <w:rPr>
          <w:rFonts w:ascii="Arial" w:hAnsi="Arial" w:cs="Arial"/>
          <w:lang w:val="en-US"/>
        </w:rPr>
      </w:pPr>
    </w:p>
    <w:p w14:paraId="637781B4" w14:textId="77777777" w:rsidR="003548A8" w:rsidRPr="003D00D2" w:rsidRDefault="003548A8" w:rsidP="003548A8">
      <w:pPr>
        <w:rPr>
          <w:rFonts w:ascii="Arial" w:hAnsi="Arial" w:cs="Arial"/>
          <w:lang w:val="en-US"/>
        </w:rPr>
      </w:pPr>
    </w:p>
    <w:p w14:paraId="7AB7BC24" w14:textId="77777777" w:rsidR="003548A8" w:rsidRPr="003D00D2" w:rsidRDefault="003548A8" w:rsidP="003548A8">
      <w:pPr>
        <w:rPr>
          <w:rFonts w:ascii="Arial" w:hAnsi="Arial" w:cs="Arial"/>
          <w:lang w:val="en-US"/>
        </w:rPr>
      </w:pPr>
    </w:p>
    <w:p w14:paraId="75B9A48A" w14:textId="77777777" w:rsidR="003548A8" w:rsidRPr="003D00D2" w:rsidRDefault="003548A8" w:rsidP="003548A8">
      <w:pPr>
        <w:rPr>
          <w:rFonts w:ascii="Arial" w:hAnsi="Arial" w:cs="Arial"/>
          <w:lang w:val="en-US"/>
        </w:rPr>
      </w:pPr>
    </w:p>
    <w:p w14:paraId="6DEA3EE3" w14:textId="77777777" w:rsidR="003548A8" w:rsidRPr="003D00D2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D00D2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D00D2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D00D2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D00D2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D00D2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D00D2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D00D2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D00D2">
        <w:rPr>
          <w:rFonts w:ascii="Arial" w:hAnsi="Arial" w:cs="Arial"/>
          <w:sz w:val="30"/>
          <w:szCs w:val="30"/>
          <w:lang w:val="en-US"/>
        </w:rPr>
        <w:t>:</w:t>
      </w:r>
    </w:p>
    <w:p w14:paraId="4E7B74F0" w14:textId="51C81DB9" w:rsidR="003548A8" w:rsidRPr="003D00D2" w:rsidRDefault="00F85746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 w:rsidRPr="003D00D2">
        <w:rPr>
          <w:rFonts w:ascii="Arial" w:hAnsi="Arial" w:cs="Arial"/>
          <w:color w:val="0000FF"/>
          <w:sz w:val="30"/>
          <w:szCs w:val="30"/>
          <w:lang w:val="en-US"/>
        </w:rPr>
        <w:t xml:space="preserve">1612556 – </w:t>
      </w:r>
      <w:proofErr w:type="spellStart"/>
      <w:r w:rsidRPr="003D00D2">
        <w:rPr>
          <w:rFonts w:ascii="Arial" w:hAnsi="Arial" w:cs="Arial"/>
          <w:color w:val="0000FF"/>
          <w:sz w:val="30"/>
          <w:szCs w:val="30"/>
          <w:lang w:val="en-US"/>
        </w:rPr>
        <w:t>Nguyễn</w:t>
      </w:r>
      <w:proofErr w:type="spellEnd"/>
      <w:r w:rsidRPr="003D00D2"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 w:rsidRPr="003D00D2">
        <w:rPr>
          <w:rFonts w:ascii="Arial" w:hAnsi="Arial" w:cs="Arial"/>
          <w:color w:val="0000FF"/>
          <w:sz w:val="30"/>
          <w:szCs w:val="30"/>
          <w:lang w:val="en-US"/>
        </w:rPr>
        <w:t>Hoàng</w:t>
      </w:r>
      <w:proofErr w:type="spellEnd"/>
      <w:r w:rsidRPr="003D00D2">
        <w:rPr>
          <w:rFonts w:ascii="Arial" w:hAnsi="Arial" w:cs="Arial"/>
          <w:color w:val="0000FF"/>
          <w:sz w:val="30"/>
          <w:szCs w:val="30"/>
          <w:lang w:val="en-US"/>
        </w:rPr>
        <w:t xml:space="preserve"> San</w:t>
      </w:r>
      <w:r w:rsidRPr="003D00D2">
        <w:rPr>
          <w:rFonts w:ascii="Arial" w:hAnsi="Arial" w:cs="Arial"/>
          <w:color w:val="0000FF"/>
          <w:sz w:val="30"/>
          <w:szCs w:val="30"/>
          <w:lang w:val="en-US"/>
        </w:rPr>
        <w:t>g</w:t>
      </w:r>
    </w:p>
    <w:p w14:paraId="0B0897B8" w14:textId="1D12F6F7" w:rsidR="00DC363E" w:rsidRPr="003D00D2" w:rsidRDefault="00FF52B1" w:rsidP="002241EB">
      <w:pPr>
        <w:jc w:val="center"/>
        <w:rPr>
          <w:rFonts w:ascii="Arial" w:hAnsi="Arial" w:cs="Arial"/>
          <w:sz w:val="30"/>
          <w:szCs w:val="30"/>
          <w:lang w:val="en-US"/>
        </w:rPr>
        <w:sectPr w:rsidR="00DC363E" w:rsidRPr="003D00D2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3D00D2">
        <w:rPr>
          <w:rFonts w:ascii="Arial" w:hAnsi="Arial" w:cs="Arial"/>
          <w:color w:val="0000FF"/>
          <w:sz w:val="30"/>
          <w:szCs w:val="30"/>
          <w:lang w:val="en-US"/>
        </w:rPr>
        <w:t xml:space="preserve">1612557 – Lê </w:t>
      </w:r>
      <w:proofErr w:type="spellStart"/>
      <w:r w:rsidRPr="003D00D2">
        <w:rPr>
          <w:rFonts w:ascii="Arial" w:hAnsi="Arial" w:cs="Arial"/>
          <w:color w:val="0000FF"/>
          <w:sz w:val="30"/>
          <w:szCs w:val="30"/>
          <w:lang w:val="en-US"/>
        </w:rPr>
        <w:t>Hoàng</w:t>
      </w:r>
      <w:proofErr w:type="spellEnd"/>
      <w:r w:rsidRPr="003D00D2">
        <w:rPr>
          <w:rFonts w:ascii="Arial" w:hAnsi="Arial" w:cs="Arial"/>
          <w:color w:val="0000FF"/>
          <w:sz w:val="30"/>
          <w:szCs w:val="30"/>
          <w:lang w:val="en-US"/>
        </w:rPr>
        <w:t xml:space="preserve"> Sang</w:t>
      </w:r>
      <w:r w:rsidR="002241EB" w:rsidRPr="003D00D2"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</w:p>
    <w:p w14:paraId="4C42D773" w14:textId="77777777" w:rsidR="002241EB" w:rsidRPr="003D00D2" w:rsidRDefault="002241EB" w:rsidP="007A1DE8">
      <w:pPr>
        <w:spacing w:line="240" w:lineRule="auto"/>
        <w:jc w:val="center"/>
        <w:rPr>
          <w:rFonts w:ascii="Arial" w:eastAsia="SimSun" w:hAnsi="Arial" w:cs="Arial"/>
          <w:b/>
          <w:sz w:val="36"/>
          <w:lang w:val="en-US"/>
        </w:rPr>
      </w:pPr>
    </w:p>
    <w:p w14:paraId="63B11807" w14:textId="1567DAD5" w:rsidR="007A1DE8" w:rsidRPr="003D00D2" w:rsidRDefault="007A1DE8" w:rsidP="007A1DE8">
      <w:pPr>
        <w:spacing w:line="240" w:lineRule="auto"/>
        <w:jc w:val="center"/>
        <w:rPr>
          <w:rFonts w:ascii="Arial" w:eastAsia="SimSun" w:hAnsi="Arial" w:cs="Arial"/>
          <w:b/>
          <w:sz w:val="36"/>
          <w:lang w:val="en-US"/>
        </w:rPr>
      </w:pPr>
      <w:proofErr w:type="spellStart"/>
      <w:r w:rsidRPr="003D00D2">
        <w:rPr>
          <w:rFonts w:ascii="Arial" w:eastAsia="SimSun" w:hAnsi="Arial" w:cs="Arial"/>
          <w:b/>
          <w:sz w:val="36"/>
          <w:lang w:val="en-US"/>
        </w:rPr>
        <w:t>Bảng</w:t>
      </w:r>
      <w:proofErr w:type="spellEnd"/>
      <w:r w:rsidRPr="003D00D2">
        <w:rPr>
          <w:rFonts w:ascii="Arial" w:eastAsia="SimSun" w:hAnsi="Arial" w:cs="Arial"/>
          <w:b/>
          <w:sz w:val="36"/>
          <w:lang w:val="en-US"/>
        </w:rPr>
        <w:t xml:space="preserve"> </w:t>
      </w:r>
      <w:proofErr w:type="spellStart"/>
      <w:r w:rsidRPr="003D00D2">
        <w:rPr>
          <w:rFonts w:ascii="Arial" w:eastAsia="SimSun" w:hAnsi="Arial" w:cs="Arial"/>
          <w:b/>
          <w:sz w:val="36"/>
          <w:lang w:val="en-US"/>
        </w:rPr>
        <w:t>ghi</w:t>
      </w:r>
      <w:proofErr w:type="spellEnd"/>
      <w:r w:rsidRPr="003D00D2">
        <w:rPr>
          <w:rFonts w:ascii="Arial" w:eastAsia="SimSun" w:hAnsi="Arial" w:cs="Arial"/>
          <w:b/>
          <w:sz w:val="36"/>
          <w:lang w:val="en-US"/>
        </w:rPr>
        <w:t xml:space="preserve"> </w:t>
      </w:r>
      <w:proofErr w:type="spellStart"/>
      <w:r w:rsidRPr="003D00D2">
        <w:rPr>
          <w:rFonts w:ascii="Arial" w:eastAsia="SimSun" w:hAnsi="Arial" w:cs="Arial"/>
          <w:b/>
          <w:sz w:val="36"/>
          <w:lang w:val="en-US"/>
        </w:rPr>
        <w:t>nhận</w:t>
      </w:r>
      <w:proofErr w:type="spellEnd"/>
      <w:r w:rsidRPr="003D00D2">
        <w:rPr>
          <w:rFonts w:ascii="Arial" w:eastAsia="SimSun" w:hAnsi="Arial" w:cs="Arial"/>
          <w:b/>
          <w:sz w:val="36"/>
          <w:lang w:val="en-US"/>
        </w:rPr>
        <w:t xml:space="preserve"> </w:t>
      </w:r>
      <w:proofErr w:type="spellStart"/>
      <w:r w:rsidRPr="003D00D2">
        <w:rPr>
          <w:rFonts w:ascii="Arial" w:eastAsia="SimSun" w:hAnsi="Arial" w:cs="Arial"/>
          <w:b/>
          <w:sz w:val="36"/>
          <w:lang w:val="en-US"/>
        </w:rPr>
        <w:t>thay</w:t>
      </w:r>
      <w:proofErr w:type="spellEnd"/>
      <w:r w:rsidRPr="003D00D2">
        <w:rPr>
          <w:rFonts w:ascii="Arial" w:eastAsia="SimSun" w:hAnsi="Arial" w:cs="Arial"/>
          <w:b/>
          <w:sz w:val="36"/>
          <w:lang w:val="en-US"/>
        </w:rPr>
        <w:t xml:space="preserve"> </w:t>
      </w:r>
      <w:proofErr w:type="spellStart"/>
      <w:r w:rsidRPr="003D00D2">
        <w:rPr>
          <w:rFonts w:ascii="Arial" w:eastAsia="SimSun" w:hAnsi="Arial" w:cs="Arial"/>
          <w:b/>
          <w:sz w:val="36"/>
          <w:lang w:val="en-US"/>
        </w:rPr>
        <w:t>đổi</w:t>
      </w:r>
      <w:proofErr w:type="spellEnd"/>
      <w:r w:rsidRPr="003D00D2">
        <w:rPr>
          <w:rFonts w:ascii="Arial" w:eastAsia="SimSun" w:hAnsi="Arial" w:cs="Arial"/>
          <w:b/>
          <w:sz w:val="36"/>
          <w:lang w:val="en-US"/>
        </w:rPr>
        <w:t xml:space="preserve"> </w:t>
      </w:r>
      <w:proofErr w:type="spellStart"/>
      <w:r w:rsidRPr="003D00D2">
        <w:rPr>
          <w:rFonts w:ascii="Arial" w:eastAsia="SimSun" w:hAnsi="Arial" w:cs="Arial"/>
          <w:b/>
          <w:sz w:val="36"/>
          <w:lang w:val="en-US"/>
        </w:rPr>
        <w:t>tài</w:t>
      </w:r>
      <w:proofErr w:type="spellEnd"/>
      <w:r w:rsidRPr="003D00D2">
        <w:rPr>
          <w:rFonts w:ascii="Arial" w:eastAsia="SimSun" w:hAnsi="Arial" w:cs="Arial"/>
          <w:b/>
          <w:sz w:val="36"/>
          <w:lang w:val="en-US"/>
        </w:rPr>
        <w:t xml:space="preserve"> </w:t>
      </w:r>
      <w:proofErr w:type="spellStart"/>
      <w:r w:rsidRPr="003D00D2">
        <w:rPr>
          <w:rFonts w:ascii="Arial" w:eastAsia="SimSun" w:hAnsi="Arial" w:cs="Arial"/>
          <w:b/>
          <w:sz w:val="36"/>
          <w:lang w:val="en-US"/>
        </w:rPr>
        <w:t>liệu</w:t>
      </w:r>
      <w:proofErr w:type="spellEnd"/>
      <w:r w:rsidR="0099744F" w:rsidRPr="003D00D2">
        <w:rPr>
          <w:rFonts w:ascii="Arial" w:eastAsia="SimSun" w:hAnsi="Arial" w:cs="Arial"/>
          <w:b/>
          <w:sz w:val="36"/>
          <w:lang w:val="en-US"/>
        </w:rPr>
        <w:t xml:space="preserve"> </w:t>
      </w:r>
    </w:p>
    <w:p w14:paraId="1BF3A880" w14:textId="77777777" w:rsidR="007A1DE8" w:rsidRPr="003D00D2" w:rsidRDefault="007A1DE8" w:rsidP="007A1DE8">
      <w:pPr>
        <w:jc w:val="both"/>
        <w:rPr>
          <w:rFonts w:ascii="Arial" w:eastAsia="SimSun" w:hAnsi="Arial" w:cs="Arial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1440"/>
        <w:gridCol w:w="3690"/>
        <w:gridCol w:w="2466"/>
      </w:tblGrid>
      <w:tr w:rsidR="00E95D0C" w:rsidRPr="003D00D2" w14:paraId="5CBED619" w14:textId="77777777" w:rsidTr="003A3A33"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93F5D0" w14:textId="77777777" w:rsidR="00E95D0C" w:rsidRPr="003D00D2" w:rsidRDefault="00E95D0C" w:rsidP="004176B5">
            <w:pPr>
              <w:keepLines/>
              <w:spacing w:after="120"/>
              <w:jc w:val="center"/>
              <w:rPr>
                <w:rFonts w:ascii="Arial" w:eastAsia="SimSun" w:hAnsi="Arial" w:cs="Arial"/>
                <w:b/>
                <w:lang w:val="en-US"/>
              </w:rPr>
            </w:pPr>
            <w:proofErr w:type="spellStart"/>
            <w:r w:rsidRPr="003D00D2">
              <w:rPr>
                <w:rFonts w:ascii="Arial" w:eastAsia="SimSun" w:hAnsi="Arial" w:cs="Arial"/>
                <w:b/>
                <w:lang w:val="en-US"/>
              </w:rPr>
              <w:t>Ngày</w:t>
            </w:r>
            <w:proofErr w:type="spellEnd"/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A190F" w14:textId="77777777" w:rsidR="00E95D0C" w:rsidRPr="003D00D2" w:rsidRDefault="00E95D0C" w:rsidP="004176B5">
            <w:pPr>
              <w:keepLines/>
              <w:spacing w:after="120"/>
              <w:jc w:val="center"/>
              <w:rPr>
                <w:rFonts w:ascii="Arial" w:eastAsia="SimSun" w:hAnsi="Arial" w:cs="Arial"/>
                <w:b/>
                <w:lang w:val="en-US"/>
              </w:rPr>
            </w:pPr>
            <w:proofErr w:type="spellStart"/>
            <w:r w:rsidRPr="003D00D2">
              <w:rPr>
                <w:rFonts w:ascii="Arial" w:eastAsia="SimSun" w:hAnsi="Arial" w:cs="Arial"/>
                <w:b/>
                <w:lang w:val="en-US"/>
              </w:rPr>
              <w:t>Phiên</w:t>
            </w:r>
            <w:proofErr w:type="spellEnd"/>
            <w:r w:rsidRPr="003D00D2">
              <w:rPr>
                <w:rFonts w:ascii="Arial" w:eastAsia="SimSun" w:hAnsi="Arial" w:cs="Arial"/>
                <w:b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b/>
                <w:lang w:val="en-US"/>
              </w:rPr>
              <w:t>bản</w:t>
            </w:r>
            <w:proofErr w:type="spellEnd"/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B02EE4" w14:textId="77777777" w:rsidR="00E95D0C" w:rsidRPr="003D00D2" w:rsidRDefault="00E95D0C" w:rsidP="004176B5">
            <w:pPr>
              <w:keepLines/>
              <w:spacing w:after="120"/>
              <w:jc w:val="center"/>
              <w:rPr>
                <w:rFonts w:ascii="Arial" w:eastAsia="SimSun" w:hAnsi="Arial" w:cs="Arial"/>
                <w:b/>
                <w:lang w:val="en-US"/>
              </w:rPr>
            </w:pPr>
            <w:proofErr w:type="spellStart"/>
            <w:r w:rsidRPr="003D00D2">
              <w:rPr>
                <w:rFonts w:ascii="Arial" w:eastAsia="SimSun" w:hAnsi="Arial" w:cs="Arial"/>
                <w:b/>
                <w:lang w:val="en-US"/>
              </w:rPr>
              <w:t>Mô</w:t>
            </w:r>
            <w:proofErr w:type="spellEnd"/>
            <w:r w:rsidRPr="003D00D2">
              <w:rPr>
                <w:rFonts w:ascii="Arial" w:eastAsia="SimSun" w:hAnsi="Arial" w:cs="Arial"/>
                <w:b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b/>
                <w:lang w:val="en-US"/>
              </w:rPr>
              <w:t>tả</w:t>
            </w:r>
            <w:proofErr w:type="spellEnd"/>
          </w:p>
        </w:tc>
        <w:tc>
          <w:tcPr>
            <w:tcW w:w="2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039D86" w14:textId="77777777" w:rsidR="00E95D0C" w:rsidRPr="003D00D2" w:rsidRDefault="00DC363E" w:rsidP="004176B5">
            <w:pPr>
              <w:keepLines/>
              <w:spacing w:after="120"/>
              <w:jc w:val="center"/>
              <w:rPr>
                <w:rFonts w:ascii="Arial" w:eastAsia="SimSun" w:hAnsi="Arial" w:cs="Arial"/>
                <w:b/>
                <w:lang w:val="en-US"/>
              </w:rPr>
            </w:pPr>
            <w:proofErr w:type="spellStart"/>
            <w:r w:rsidRPr="003D00D2">
              <w:rPr>
                <w:rFonts w:ascii="Arial" w:eastAsia="SimSun" w:hAnsi="Arial" w:cs="Arial"/>
                <w:b/>
                <w:lang w:val="en-US"/>
              </w:rPr>
              <w:t>Người</w:t>
            </w:r>
            <w:proofErr w:type="spellEnd"/>
            <w:r w:rsidRPr="003D00D2">
              <w:rPr>
                <w:rFonts w:ascii="Arial" w:eastAsia="SimSun" w:hAnsi="Arial" w:cs="Arial"/>
                <w:b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b/>
                <w:lang w:val="en-US"/>
              </w:rPr>
              <w:t>thay</w:t>
            </w:r>
            <w:proofErr w:type="spellEnd"/>
            <w:r w:rsidRPr="003D00D2">
              <w:rPr>
                <w:rFonts w:ascii="Arial" w:eastAsia="SimSun" w:hAnsi="Arial" w:cs="Arial"/>
                <w:b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b/>
                <w:lang w:val="en-US"/>
              </w:rPr>
              <w:t>đổi</w:t>
            </w:r>
            <w:proofErr w:type="spellEnd"/>
          </w:p>
        </w:tc>
      </w:tr>
      <w:tr w:rsidR="00E95D0C" w:rsidRPr="003D00D2" w14:paraId="572A36DC" w14:textId="77777777" w:rsidTr="003A3A33"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2874AB" w14:textId="5B8FB747" w:rsidR="00E95D0C" w:rsidRPr="003D00D2" w:rsidRDefault="001E028A" w:rsidP="004176B5">
            <w:pPr>
              <w:keepLines/>
              <w:spacing w:after="120"/>
              <w:jc w:val="center"/>
              <w:rPr>
                <w:rFonts w:ascii="Arial" w:eastAsia="SimSun" w:hAnsi="Arial" w:cs="Arial"/>
                <w:color w:val="0000FF"/>
                <w:lang w:val="en-US"/>
              </w:rPr>
            </w:pPr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04/06/2019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109A10" w14:textId="1516207E" w:rsidR="00E95D0C" w:rsidRPr="003D00D2" w:rsidRDefault="00834135" w:rsidP="004176B5">
            <w:pPr>
              <w:keepLines/>
              <w:spacing w:after="120"/>
              <w:jc w:val="center"/>
              <w:rPr>
                <w:rFonts w:ascii="Arial" w:eastAsia="SimSun" w:hAnsi="Arial" w:cs="Arial"/>
                <w:color w:val="0000FF"/>
                <w:lang w:val="en-US"/>
              </w:rPr>
            </w:pPr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1.0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F33EC3" w14:textId="5692D66F" w:rsidR="00E95D0C" w:rsidRPr="003D00D2" w:rsidRDefault="00391BCD" w:rsidP="00DC363E">
            <w:pPr>
              <w:keepLines/>
              <w:spacing w:after="120"/>
              <w:jc w:val="center"/>
              <w:rPr>
                <w:rFonts w:ascii="Arial" w:eastAsia="SimSun" w:hAnsi="Arial" w:cs="Arial"/>
                <w:color w:val="0000FF"/>
                <w:lang w:val="en-US"/>
              </w:rPr>
            </w:pP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Mô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tả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các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page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trong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phần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mềm</w:t>
            </w:r>
            <w:proofErr w:type="spellEnd"/>
          </w:p>
        </w:tc>
        <w:tc>
          <w:tcPr>
            <w:tcW w:w="2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BBAEB5" w14:textId="289FDA06" w:rsidR="00E95D0C" w:rsidRPr="003D00D2" w:rsidRDefault="00391BCD" w:rsidP="00DC363E">
            <w:pPr>
              <w:keepLines/>
              <w:spacing w:after="120"/>
              <w:jc w:val="center"/>
              <w:rPr>
                <w:rFonts w:ascii="Arial" w:eastAsia="SimSun" w:hAnsi="Arial" w:cs="Arial"/>
                <w:color w:val="0000FF"/>
                <w:lang w:val="en-US"/>
              </w:rPr>
            </w:pP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Nguyễn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Hoàng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Sang</w:t>
            </w:r>
          </w:p>
        </w:tc>
      </w:tr>
      <w:tr w:rsidR="00E95D0C" w:rsidRPr="003D00D2" w14:paraId="6A6CFEA5" w14:textId="77777777" w:rsidTr="003A3A33"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877F5A" w14:textId="77777777" w:rsidR="00E95D0C" w:rsidRPr="003D00D2" w:rsidRDefault="00E95D0C" w:rsidP="004176B5">
            <w:pPr>
              <w:keepLines/>
              <w:spacing w:after="120"/>
              <w:jc w:val="center"/>
              <w:rPr>
                <w:rFonts w:ascii="Arial" w:eastAsia="SimSun" w:hAnsi="Arial" w:cs="Arial"/>
                <w:lang w:val="en-US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2D429D" w14:textId="77777777" w:rsidR="00E95D0C" w:rsidRPr="003D00D2" w:rsidRDefault="00E95D0C" w:rsidP="004176B5">
            <w:pPr>
              <w:keepLines/>
              <w:spacing w:after="120"/>
              <w:jc w:val="center"/>
              <w:rPr>
                <w:rFonts w:ascii="Arial" w:eastAsia="SimSun" w:hAnsi="Arial" w:cs="Arial"/>
                <w:lang w:val="en-US"/>
              </w:rPr>
            </w:pP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614D3D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  <w:tc>
          <w:tcPr>
            <w:tcW w:w="2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DCEC96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</w:tr>
      <w:tr w:rsidR="00E95D0C" w:rsidRPr="003D00D2" w14:paraId="5B193BAA" w14:textId="77777777" w:rsidTr="003A3A33"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71FD12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06826B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C6057C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  <w:tc>
          <w:tcPr>
            <w:tcW w:w="2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CD2BE1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</w:tr>
      <w:tr w:rsidR="00E95D0C" w:rsidRPr="003D00D2" w14:paraId="0A3EF754" w14:textId="77777777" w:rsidTr="003A3A33">
        <w:tc>
          <w:tcPr>
            <w:tcW w:w="19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12DC5F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9D0CC4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FF968B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  <w:tc>
          <w:tcPr>
            <w:tcW w:w="2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3F1615" w14:textId="77777777" w:rsidR="00E95D0C" w:rsidRPr="003D00D2" w:rsidRDefault="00E95D0C" w:rsidP="004176B5">
            <w:pPr>
              <w:keepLines/>
              <w:spacing w:after="120"/>
              <w:jc w:val="both"/>
              <w:rPr>
                <w:rFonts w:ascii="Arial" w:eastAsia="SimSun" w:hAnsi="Arial" w:cs="Arial"/>
                <w:lang w:val="en-US"/>
              </w:rPr>
            </w:pPr>
          </w:p>
        </w:tc>
      </w:tr>
    </w:tbl>
    <w:p w14:paraId="2CA300DF" w14:textId="77777777" w:rsidR="00A23833" w:rsidRPr="003D00D2" w:rsidRDefault="00A23833" w:rsidP="0031511D">
      <w:pPr>
        <w:pStyle w:val="Title"/>
        <w:rPr>
          <w:rFonts w:cs="Arial"/>
          <w:lang w:val="en-US"/>
        </w:rPr>
      </w:pPr>
    </w:p>
    <w:p w14:paraId="04653D10" w14:textId="77777777" w:rsidR="00A23833" w:rsidRPr="003D00D2" w:rsidRDefault="00A23833" w:rsidP="00A23833">
      <w:pPr>
        <w:pStyle w:val="Title"/>
        <w:rPr>
          <w:rFonts w:cs="Arial"/>
          <w:lang w:val="en-US"/>
        </w:rPr>
      </w:pPr>
      <w:r w:rsidRPr="003D00D2">
        <w:rPr>
          <w:rFonts w:cs="Arial"/>
          <w:lang w:val="en-US"/>
        </w:rPr>
        <w:br w:type="page"/>
      </w:r>
      <w:proofErr w:type="spellStart"/>
      <w:r w:rsidRPr="003D00D2">
        <w:rPr>
          <w:rFonts w:cs="Arial"/>
          <w:lang w:val="en-US"/>
        </w:rPr>
        <w:lastRenderedPageBreak/>
        <w:t>Mục</w:t>
      </w:r>
      <w:proofErr w:type="spellEnd"/>
      <w:r w:rsidRPr="003D00D2">
        <w:rPr>
          <w:rFonts w:cs="Arial"/>
          <w:lang w:val="en-US"/>
        </w:rPr>
        <w:t xml:space="preserve"> </w:t>
      </w:r>
      <w:proofErr w:type="spellStart"/>
      <w:r w:rsidRPr="003D00D2">
        <w:rPr>
          <w:rFonts w:cs="Arial"/>
          <w:lang w:val="en-US"/>
        </w:rPr>
        <w:t>lục</w:t>
      </w:r>
      <w:proofErr w:type="spellEnd"/>
    </w:p>
    <w:p w14:paraId="3AE43E51" w14:textId="77777777" w:rsidR="00767CB6" w:rsidRPr="003D00D2" w:rsidRDefault="00A23833">
      <w:pPr>
        <w:pStyle w:val="TOC1"/>
        <w:tabs>
          <w:tab w:val="left" w:pos="432"/>
        </w:tabs>
        <w:rPr>
          <w:rFonts w:ascii="Arial" w:eastAsiaTheme="minorEastAsia" w:hAnsi="Arial" w:cs="Arial"/>
          <w:noProof/>
          <w:sz w:val="22"/>
          <w:szCs w:val="22"/>
          <w:lang w:val="en-US"/>
        </w:rPr>
      </w:pPr>
      <w:r w:rsidRPr="003D00D2">
        <w:rPr>
          <w:rFonts w:ascii="Arial" w:hAnsi="Arial" w:cs="Arial"/>
          <w:lang w:val="en-US"/>
        </w:rPr>
        <w:fldChar w:fldCharType="begin"/>
      </w:r>
      <w:r w:rsidRPr="003D00D2">
        <w:rPr>
          <w:rFonts w:ascii="Arial" w:hAnsi="Arial" w:cs="Arial"/>
          <w:lang w:val="en-US"/>
        </w:rPr>
        <w:instrText xml:space="preserve"> TOC \o "1-2" \h \z \u </w:instrText>
      </w:r>
      <w:r w:rsidRPr="003D00D2">
        <w:rPr>
          <w:rFonts w:ascii="Arial" w:hAnsi="Arial" w:cs="Arial"/>
          <w:lang w:val="en-US"/>
        </w:rPr>
        <w:fldChar w:fldCharType="separate"/>
      </w:r>
      <w:hyperlink w:anchor="_Toc369451606" w:history="1">
        <w:r w:rsidR="00767CB6" w:rsidRPr="003D00D2">
          <w:rPr>
            <w:rStyle w:val="Hyperlink"/>
            <w:rFonts w:ascii="Arial" w:hAnsi="Arial" w:cs="Arial"/>
            <w:noProof/>
          </w:rPr>
          <w:t>1.</w:t>
        </w:r>
        <w:r w:rsidR="00767CB6" w:rsidRPr="003D00D2">
          <w:rPr>
            <w:rFonts w:ascii="Arial" w:eastAsiaTheme="minorEastAsia" w:hAnsi="Arial" w:cs="Arial"/>
            <w:noProof/>
            <w:sz w:val="22"/>
            <w:szCs w:val="22"/>
            <w:lang w:val="en-US"/>
          </w:rPr>
          <w:tab/>
        </w:r>
        <w:r w:rsidR="00767CB6" w:rsidRPr="003D00D2">
          <w:rPr>
            <w:rStyle w:val="Hyperlink"/>
            <w:rFonts w:ascii="Arial" w:hAnsi="Arial" w:cs="Arial"/>
            <w:noProof/>
          </w:rPr>
          <w:t>Danh sách các màn hình</w:t>
        </w:r>
        <w:r w:rsidR="00767CB6" w:rsidRPr="003D00D2">
          <w:rPr>
            <w:rFonts w:ascii="Arial" w:hAnsi="Arial" w:cs="Arial"/>
            <w:noProof/>
            <w:webHidden/>
          </w:rPr>
          <w:tab/>
        </w:r>
        <w:r w:rsidR="00767CB6" w:rsidRPr="003D00D2">
          <w:rPr>
            <w:rFonts w:ascii="Arial" w:hAnsi="Arial" w:cs="Arial"/>
            <w:noProof/>
            <w:webHidden/>
          </w:rPr>
          <w:fldChar w:fldCharType="begin"/>
        </w:r>
        <w:r w:rsidR="00767CB6" w:rsidRPr="003D00D2">
          <w:rPr>
            <w:rFonts w:ascii="Arial" w:hAnsi="Arial" w:cs="Arial"/>
            <w:noProof/>
            <w:webHidden/>
          </w:rPr>
          <w:instrText xml:space="preserve"> PAGEREF _Toc369451606 \h </w:instrText>
        </w:r>
        <w:r w:rsidR="00767CB6" w:rsidRPr="003D00D2">
          <w:rPr>
            <w:rFonts w:ascii="Arial" w:hAnsi="Arial" w:cs="Arial"/>
            <w:noProof/>
            <w:webHidden/>
          </w:rPr>
        </w:r>
        <w:r w:rsidR="00767CB6" w:rsidRPr="003D00D2">
          <w:rPr>
            <w:rFonts w:ascii="Arial" w:hAnsi="Arial" w:cs="Arial"/>
            <w:noProof/>
            <w:webHidden/>
          </w:rPr>
          <w:fldChar w:fldCharType="separate"/>
        </w:r>
        <w:r w:rsidR="00407045" w:rsidRPr="003D00D2">
          <w:rPr>
            <w:rFonts w:ascii="Arial" w:hAnsi="Arial" w:cs="Arial"/>
            <w:noProof/>
            <w:webHidden/>
          </w:rPr>
          <w:t>3</w:t>
        </w:r>
        <w:r w:rsidR="00767CB6" w:rsidRPr="003D00D2">
          <w:rPr>
            <w:rFonts w:ascii="Arial" w:hAnsi="Arial" w:cs="Arial"/>
            <w:noProof/>
            <w:webHidden/>
          </w:rPr>
          <w:fldChar w:fldCharType="end"/>
        </w:r>
      </w:hyperlink>
    </w:p>
    <w:p w14:paraId="61378968" w14:textId="77777777" w:rsidR="00767CB6" w:rsidRPr="003D00D2" w:rsidRDefault="00963FA3">
      <w:pPr>
        <w:pStyle w:val="TOC1"/>
        <w:tabs>
          <w:tab w:val="left" w:pos="432"/>
        </w:tabs>
        <w:rPr>
          <w:rFonts w:ascii="Arial" w:eastAsiaTheme="minorEastAsia" w:hAnsi="Arial" w:cs="Arial"/>
          <w:noProof/>
          <w:sz w:val="22"/>
          <w:szCs w:val="22"/>
          <w:lang w:val="en-US"/>
        </w:rPr>
      </w:pPr>
      <w:hyperlink w:anchor="_Toc369451607" w:history="1">
        <w:r w:rsidR="00767CB6" w:rsidRPr="003D00D2">
          <w:rPr>
            <w:rStyle w:val="Hyperlink"/>
            <w:rFonts w:ascii="Arial" w:hAnsi="Arial" w:cs="Arial"/>
            <w:noProof/>
          </w:rPr>
          <w:t>2.</w:t>
        </w:r>
        <w:r w:rsidR="00767CB6" w:rsidRPr="003D00D2">
          <w:rPr>
            <w:rFonts w:ascii="Arial" w:eastAsiaTheme="minorEastAsia" w:hAnsi="Arial" w:cs="Arial"/>
            <w:noProof/>
            <w:sz w:val="22"/>
            <w:szCs w:val="22"/>
            <w:lang w:val="en-US"/>
          </w:rPr>
          <w:tab/>
        </w:r>
        <w:r w:rsidR="00767CB6" w:rsidRPr="003D00D2">
          <w:rPr>
            <w:rStyle w:val="Hyperlink"/>
            <w:rFonts w:ascii="Arial" w:hAnsi="Arial" w:cs="Arial"/>
            <w:noProof/>
          </w:rPr>
          <w:t>Mô tả chi tiết mỗi màn hình</w:t>
        </w:r>
        <w:r w:rsidR="00767CB6" w:rsidRPr="003D00D2">
          <w:rPr>
            <w:rFonts w:ascii="Arial" w:hAnsi="Arial" w:cs="Arial"/>
            <w:noProof/>
            <w:webHidden/>
          </w:rPr>
          <w:tab/>
        </w:r>
        <w:r w:rsidR="00767CB6" w:rsidRPr="003D00D2">
          <w:rPr>
            <w:rFonts w:ascii="Arial" w:hAnsi="Arial" w:cs="Arial"/>
            <w:noProof/>
            <w:webHidden/>
          </w:rPr>
          <w:fldChar w:fldCharType="begin"/>
        </w:r>
        <w:r w:rsidR="00767CB6" w:rsidRPr="003D00D2">
          <w:rPr>
            <w:rFonts w:ascii="Arial" w:hAnsi="Arial" w:cs="Arial"/>
            <w:noProof/>
            <w:webHidden/>
          </w:rPr>
          <w:instrText xml:space="preserve"> PAGEREF _Toc369451607 \h </w:instrText>
        </w:r>
        <w:r w:rsidR="00767CB6" w:rsidRPr="003D00D2">
          <w:rPr>
            <w:rFonts w:ascii="Arial" w:hAnsi="Arial" w:cs="Arial"/>
            <w:noProof/>
            <w:webHidden/>
          </w:rPr>
        </w:r>
        <w:r w:rsidR="00767CB6" w:rsidRPr="003D00D2">
          <w:rPr>
            <w:rFonts w:ascii="Arial" w:hAnsi="Arial" w:cs="Arial"/>
            <w:noProof/>
            <w:webHidden/>
          </w:rPr>
          <w:fldChar w:fldCharType="separate"/>
        </w:r>
        <w:r w:rsidR="00407045" w:rsidRPr="003D00D2">
          <w:rPr>
            <w:rFonts w:ascii="Arial" w:hAnsi="Arial" w:cs="Arial"/>
            <w:noProof/>
            <w:webHidden/>
          </w:rPr>
          <w:t>3</w:t>
        </w:r>
        <w:r w:rsidR="00767CB6" w:rsidRPr="003D00D2">
          <w:rPr>
            <w:rFonts w:ascii="Arial" w:hAnsi="Arial" w:cs="Arial"/>
            <w:noProof/>
            <w:webHidden/>
          </w:rPr>
          <w:fldChar w:fldCharType="end"/>
        </w:r>
      </w:hyperlink>
    </w:p>
    <w:p w14:paraId="2A9F4EC6" w14:textId="77777777" w:rsidR="00767CB6" w:rsidRPr="003D00D2" w:rsidRDefault="00963FA3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val="en-US"/>
        </w:rPr>
      </w:pPr>
      <w:hyperlink w:anchor="_Toc369451608" w:history="1">
        <w:r w:rsidR="00767CB6" w:rsidRPr="003D00D2">
          <w:rPr>
            <w:rStyle w:val="Hyperlink"/>
            <w:rFonts w:ascii="Arial" w:hAnsi="Arial" w:cs="Arial"/>
            <w:i/>
            <w:noProof/>
            <w:lang w:val="en-US"/>
          </w:rPr>
          <w:t>2.1</w:t>
        </w:r>
        <w:r w:rsidR="00767CB6" w:rsidRPr="003D00D2">
          <w:rPr>
            <w:rFonts w:ascii="Arial" w:eastAsiaTheme="minorEastAsia" w:hAnsi="Arial" w:cs="Arial"/>
            <w:noProof/>
            <w:sz w:val="22"/>
            <w:szCs w:val="22"/>
            <w:lang w:val="en-US"/>
          </w:rPr>
          <w:tab/>
        </w:r>
        <w:r w:rsidR="00767CB6" w:rsidRPr="003D00D2">
          <w:rPr>
            <w:rStyle w:val="Hyperlink"/>
            <w:rFonts w:ascii="Arial" w:hAnsi="Arial" w:cs="Arial"/>
            <w:i/>
            <w:noProof/>
            <w:lang w:val="en-US"/>
          </w:rPr>
          <w:t>Màn hình ………</w:t>
        </w:r>
        <w:r w:rsidR="00767CB6" w:rsidRPr="003D00D2">
          <w:rPr>
            <w:rFonts w:ascii="Arial" w:hAnsi="Arial" w:cs="Arial"/>
            <w:noProof/>
            <w:webHidden/>
          </w:rPr>
          <w:tab/>
        </w:r>
        <w:r w:rsidR="00767CB6" w:rsidRPr="003D00D2">
          <w:rPr>
            <w:rFonts w:ascii="Arial" w:hAnsi="Arial" w:cs="Arial"/>
            <w:noProof/>
            <w:webHidden/>
          </w:rPr>
          <w:fldChar w:fldCharType="begin"/>
        </w:r>
        <w:r w:rsidR="00767CB6" w:rsidRPr="003D00D2">
          <w:rPr>
            <w:rFonts w:ascii="Arial" w:hAnsi="Arial" w:cs="Arial"/>
            <w:noProof/>
            <w:webHidden/>
          </w:rPr>
          <w:instrText xml:space="preserve"> PAGEREF _Toc369451608 \h </w:instrText>
        </w:r>
        <w:r w:rsidR="00767CB6" w:rsidRPr="003D00D2">
          <w:rPr>
            <w:rFonts w:ascii="Arial" w:hAnsi="Arial" w:cs="Arial"/>
            <w:noProof/>
            <w:webHidden/>
          </w:rPr>
        </w:r>
        <w:r w:rsidR="00767CB6" w:rsidRPr="003D00D2">
          <w:rPr>
            <w:rFonts w:ascii="Arial" w:hAnsi="Arial" w:cs="Arial"/>
            <w:noProof/>
            <w:webHidden/>
          </w:rPr>
          <w:fldChar w:fldCharType="separate"/>
        </w:r>
        <w:r w:rsidR="00407045" w:rsidRPr="003D00D2">
          <w:rPr>
            <w:rFonts w:ascii="Arial" w:hAnsi="Arial" w:cs="Arial"/>
            <w:noProof/>
            <w:webHidden/>
          </w:rPr>
          <w:t>3</w:t>
        </w:r>
        <w:r w:rsidR="00767CB6" w:rsidRPr="003D00D2">
          <w:rPr>
            <w:rFonts w:ascii="Arial" w:hAnsi="Arial" w:cs="Arial"/>
            <w:noProof/>
            <w:webHidden/>
          </w:rPr>
          <w:fldChar w:fldCharType="end"/>
        </w:r>
      </w:hyperlink>
    </w:p>
    <w:p w14:paraId="3C9DBC4D" w14:textId="77777777" w:rsidR="00767CB6" w:rsidRPr="003D00D2" w:rsidRDefault="00963FA3">
      <w:pPr>
        <w:pStyle w:val="TOC2"/>
        <w:tabs>
          <w:tab w:val="left" w:pos="1000"/>
        </w:tabs>
        <w:rPr>
          <w:rFonts w:ascii="Arial" w:eastAsiaTheme="minorEastAsia" w:hAnsi="Arial" w:cs="Arial"/>
          <w:noProof/>
          <w:sz w:val="22"/>
          <w:szCs w:val="22"/>
          <w:lang w:val="en-US"/>
        </w:rPr>
      </w:pPr>
      <w:hyperlink w:anchor="_Toc369451609" w:history="1">
        <w:r w:rsidR="00767CB6" w:rsidRPr="003D00D2">
          <w:rPr>
            <w:rStyle w:val="Hyperlink"/>
            <w:rFonts w:ascii="Arial" w:hAnsi="Arial" w:cs="Arial"/>
            <w:i/>
            <w:noProof/>
            <w:lang w:val="en-US"/>
          </w:rPr>
          <w:t>2.2</w:t>
        </w:r>
        <w:r w:rsidR="00767CB6" w:rsidRPr="003D00D2">
          <w:rPr>
            <w:rFonts w:ascii="Arial" w:eastAsiaTheme="minorEastAsia" w:hAnsi="Arial" w:cs="Arial"/>
            <w:noProof/>
            <w:sz w:val="22"/>
            <w:szCs w:val="22"/>
            <w:lang w:val="en-US"/>
          </w:rPr>
          <w:tab/>
        </w:r>
        <w:r w:rsidR="00767CB6" w:rsidRPr="003D00D2">
          <w:rPr>
            <w:rStyle w:val="Hyperlink"/>
            <w:rFonts w:ascii="Arial" w:hAnsi="Arial" w:cs="Arial"/>
            <w:i/>
            <w:noProof/>
            <w:lang w:val="en-US"/>
          </w:rPr>
          <w:t>Màn hình ………</w:t>
        </w:r>
        <w:r w:rsidR="00767CB6" w:rsidRPr="003D00D2">
          <w:rPr>
            <w:rFonts w:ascii="Arial" w:hAnsi="Arial" w:cs="Arial"/>
            <w:noProof/>
            <w:webHidden/>
          </w:rPr>
          <w:tab/>
        </w:r>
        <w:r w:rsidR="00767CB6" w:rsidRPr="003D00D2">
          <w:rPr>
            <w:rFonts w:ascii="Arial" w:hAnsi="Arial" w:cs="Arial"/>
            <w:noProof/>
            <w:webHidden/>
          </w:rPr>
          <w:fldChar w:fldCharType="begin"/>
        </w:r>
        <w:r w:rsidR="00767CB6" w:rsidRPr="003D00D2">
          <w:rPr>
            <w:rFonts w:ascii="Arial" w:hAnsi="Arial" w:cs="Arial"/>
            <w:noProof/>
            <w:webHidden/>
          </w:rPr>
          <w:instrText xml:space="preserve"> PAGEREF _Toc369451609 \h </w:instrText>
        </w:r>
        <w:r w:rsidR="00767CB6" w:rsidRPr="003D00D2">
          <w:rPr>
            <w:rFonts w:ascii="Arial" w:hAnsi="Arial" w:cs="Arial"/>
            <w:noProof/>
            <w:webHidden/>
          </w:rPr>
        </w:r>
        <w:r w:rsidR="00767CB6" w:rsidRPr="003D00D2">
          <w:rPr>
            <w:rFonts w:ascii="Arial" w:hAnsi="Arial" w:cs="Arial"/>
            <w:noProof/>
            <w:webHidden/>
          </w:rPr>
          <w:fldChar w:fldCharType="separate"/>
        </w:r>
        <w:r w:rsidR="00407045" w:rsidRPr="003D00D2">
          <w:rPr>
            <w:rFonts w:ascii="Arial" w:hAnsi="Arial" w:cs="Arial"/>
            <w:noProof/>
            <w:webHidden/>
          </w:rPr>
          <w:t>3</w:t>
        </w:r>
        <w:r w:rsidR="00767CB6" w:rsidRPr="003D00D2">
          <w:rPr>
            <w:rFonts w:ascii="Arial" w:hAnsi="Arial" w:cs="Arial"/>
            <w:noProof/>
            <w:webHidden/>
          </w:rPr>
          <w:fldChar w:fldCharType="end"/>
        </w:r>
      </w:hyperlink>
    </w:p>
    <w:p w14:paraId="0A4D9C8F" w14:textId="77777777" w:rsidR="00C14AB8" w:rsidRPr="003D00D2" w:rsidRDefault="00A23833" w:rsidP="00C14AB8">
      <w:pPr>
        <w:pStyle w:val="BodyText"/>
        <w:jc w:val="both"/>
        <w:rPr>
          <w:rFonts w:ascii="Arial" w:hAnsi="Arial" w:cs="Arial"/>
          <w:lang w:val="en-US"/>
        </w:rPr>
      </w:pPr>
      <w:r w:rsidRPr="003D00D2">
        <w:rPr>
          <w:rFonts w:ascii="Arial" w:hAnsi="Arial" w:cs="Arial"/>
          <w:lang w:val="en-US"/>
        </w:rPr>
        <w:fldChar w:fldCharType="end"/>
      </w:r>
    </w:p>
    <w:p w14:paraId="5E7BD178" w14:textId="77777777" w:rsidR="00C14AB8" w:rsidRPr="003D00D2" w:rsidRDefault="00C14AB8">
      <w:pPr>
        <w:widowControl/>
        <w:spacing w:line="240" w:lineRule="auto"/>
        <w:rPr>
          <w:rFonts w:ascii="Arial" w:hAnsi="Arial" w:cs="Arial"/>
          <w:lang w:val="en-US"/>
        </w:rPr>
      </w:pPr>
      <w:r w:rsidRPr="003D00D2">
        <w:rPr>
          <w:rFonts w:ascii="Arial" w:hAnsi="Arial" w:cs="Arial"/>
          <w:lang w:val="en-US"/>
        </w:rPr>
        <w:br w:type="page"/>
      </w:r>
    </w:p>
    <w:p w14:paraId="13DFA68E" w14:textId="5953EF9D" w:rsidR="00767CB6" w:rsidRPr="003D00D2" w:rsidRDefault="00767CB6" w:rsidP="00C628F7">
      <w:pPr>
        <w:pStyle w:val="Heading1"/>
        <w:spacing w:line="360" w:lineRule="auto"/>
        <w:jc w:val="both"/>
        <w:rPr>
          <w:rFonts w:cs="Arial"/>
        </w:rPr>
      </w:pPr>
      <w:bookmarkStart w:id="0" w:name="_Toc176926925"/>
      <w:bookmarkStart w:id="1" w:name="_Toc369451606"/>
      <w:r w:rsidRPr="003D00D2">
        <w:rPr>
          <w:rFonts w:cs="Arial"/>
        </w:rPr>
        <w:lastRenderedPageBreak/>
        <w:t>Danh sách các màn hình</w:t>
      </w:r>
      <w:bookmarkEnd w:id="0"/>
      <w:bookmarkEnd w:id="1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801"/>
        <w:gridCol w:w="3135"/>
        <w:gridCol w:w="5705"/>
      </w:tblGrid>
      <w:tr w:rsidR="00767CB6" w:rsidRPr="003D00D2" w14:paraId="08D4303C" w14:textId="77777777" w:rsidTr="00F10F04">
        <w:tc>
          <w:tcPr>
            <w:tcW w:w="801" w:type="dxa"/>
          </w:tcPr>
          <w:p w14:paraId="060551AF" w14:textId="77777777" w:rsidR="00767CB6" w:rsidRPr="003D00D2" w:rsidRDefault="00767CB6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</w:rPr>
            </w:pPr>
            <w:r w:rsidRPr="003D00D2">
              <w:rPr>
                <w:rFonts w:ascii="Arial" w:hAnsi="Arial" w:cs="Arial"/>
              </w:rPr>
              <w:t>STT</w:t>
            </w:r>
          </w:p>
        </w:tc>
        <w:tc>
          <w:tcPr>
            <w:tcW w:w="3135" w:type="dxa"/>
          </w:tcPr>
          <w:p w14:paraId="151B4D9D" w14:textId="77777777" w:rsidR="00767CB6" w:rsidRPr="003D00D2" w:rsidRDefault="00767CB6" w:rsidP="00F10F04">
            <w:pPr>
              <w:pStyle w:val="BodyText"/>
              <w:spacing w:after="0" w:line="240" w:lineRule="auto"/>
              <w:rPr>
                <w:rFonts w:ascii="Arial" w:hAnsi="Arial" w:cs="Arial"/>
              </w:rPr>
            </w:pPr>
            <w:r w:rsidRPr="003D00D2">
              <w:rPr>
                <w:rFonts w:ascii="Arial" w:hAnsi="Arial" w:cs="Arial"/>
              </w:rPr>
              <w:t>Tên màn hình</w:t>
            </w:r>
          </w:p>
        </w:tc>
        <w:tc>
          <w:tcPr>
            <w:tcW w:w="5705" w:type="dxa"/>
          </w:tcPr>
          <w:p w14:paraId="537D4BDD" w14:textId="77777777" w:rsidR="00767CB6" w:rsidRPr="003D00D2" w:rsidRDefault="00767CB6" w:rsidP="00F10F04">
            <w:pPr>
              <w:pStyle w:val="BodyText"/>
              <w:spacing w:after="0" w:line="240" w:lineRule="auto"/>
              <w:rPr>
                <w:rFonts w:ascii="Arial" w:hAnsi="Arial" w:cs="Arial"/>
              </w:rPr>
            </w:pPr>
            <w:r w:rsidRPr="003D00D2">
              <w:rPr>
                <w:rFonts w:ascii="Arial" w:hAnsi="Arial" w:cs="Arial"/>
              </w:rPr>
              <w:t>Ý nghĩa/Ghi chú</w:t>
            </w:r>
          </w:p>
        </w:tc>
      </w:tr>
      <w:tr w:rsidR="00767CB6" w:rsidRPr="003D00D2" w14:paraId="49F5C9E0" w14:textId="77777777" w:rsidTr="00F10F04">
        <w:tc>
          <w:tcPr>
            <w:tcW w:w="801" w:type="dxa"/>
          </w:tcPr>
          <w:p w14:paraId="4F4B2432" w14:textId="041C464F" w:rsidR="00767CB6" w:rsidRPr="003D00D2" w:rsidRDefault="00C628F7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3135" w:type="dxa"/>
          </w:tcPr>
          <w:p w14:paraId="10B86710" w14:textId="270D37EB" w:rsidR="00767CB6" w:rsidRPr="003D00D2" w:rsidRDefault="00C628F7" w:rsidP="00C628F7">
            <w:pPr>
              <w:pStyle w:val="BodyText"/>
              <w:spacing w:after="0" w:line="240" w:lineRule="auto"/>
              <w:ind w:left="-15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 xml:space="preserve">Trang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đăng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nhập</w:t>
            </w:r>
            <w:proofErr w:type="spellEnd"/>
          </w:p>
        </w:tc>
        <w:tc>
          <w:tcPr>
            <w:tcW w:w="5705" w:type="dxa"/>
          </w:tcPr>
          <w:p w14:paraId="0D567C93" w14:textId="76391A93" w:rsidR="00767CB6" w:rsidRPr="003D00D2" w:rsidRDefault="008323CC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Nhập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84C6A" w:rsidRPr="003D00D2">
              <w:rPr>
                <w:rFonts w:ascii="Arial" w:hAnsi="Arial" w:cs="Arial"/>
                <w:lang w:val="en-US"/>
              </w:rPr>
              <w:t>mật</w:t>
            </w:r>
            <w:proofErr w:type="spellEnd"/>
            <w:r w:rsidR="00084C6A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84C6A" w:rsidRPr="003D00D2">
              <w:rPr>
                <w:rFonts w:ascii="Arial" w:hAnsi="Arial" w:cs="Arial"/>
                <w:lang w:val="en-US"/>
              </w:rPr>
              <w:t>khẩu</w:t>
            </w:r>
            <w:proofErr w:type="spellEnd"/>
            <w:r w:rsidR="00084C6A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84C6A" w:rsidRPr="003D00D2">
              <w:rPr>
                <w:rFonts w:ascii="Arial" w:hAnsi="Arial" w:cs="Arial"/>
                <w:lang w:val="en-US"/>
              </w:rPr>
              <w:t>để</w:t>
            </w:r>
            <w:proofErr w:type="spellEnd"/>
            <w:r w:rsidR="00084C6A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84C6A" w:rsidRPr="003D00D2">
              <w:rPr>
                <w:rFonts w:ascii="Arial" w:hAnsi="Arial" w:cs="Arial"/>
                <w:lang w:val="en-US"/>
              </w:rPr>
              <w:t>đăng</w:t>
            </w:r>
            <w:proofErr w:type="spellEnd"/>
            <w:r w:rsidR="00084C6A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84C6A" w:rsidRPr="003D00D2">
              <w:rPr>
                <w:rFonts w:ascii="Arial" w:hAnsi="Arial" w:cs="Arial"/>
                <w:lang w:val="en-US"/>
              </w:rPr>
              <w:t>nhập</w:t>
            </w:r>
            <w:proofErr w:type="spellEnd"/>
            <w:r w:rsidR="00084C6A" w:rsidRPr="003D00D2">
              <w:rPr>
                <w:rFonts w:ascii="Arial" w:hAnsi="Arial" w:cs="Arial"/>
                <w:lang w:val="en-US"/>
              </w:rPr>
              <w:t xml:space="preserve"> app</w:t>
            </w:r>
          </w:p>
        </w:tc>
      </w:tr>
      <w:tr w:rsidR="00C628F7" w:rsidRPr="003D00D2" w14:paraId="431C903A" w14:textId="77777777" w:rsidTr="00F10F04">
        <w:tc>
          <w:tcPr>
            <w:tcW w:w="801" w:type="dxa"/>
          </w:tcPr>
          <w:p w14:paraId="1763D858" w14:textId="4EE68400" w:rsidR="00C628F7" w:rsidRPr="003D00D2" w:rsidRDefault="00C628F7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3135" w:type="dxa"/>
          </w:tcPr>
          <w:p w14:paraId="6C6F6482" w14:textId="052D2116" w:rsidR="00C628F7" w:rsidRPr="003D00D2" w:rsidRDefault="00C628F7" w:rsidP="00C628F7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 xml:space="preserve">Trang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những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nổi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bật</w:t>
            </w:r>
            <w:proofErr w:type="spellEnd"/>
          </w:p>
        </w:tc>
        <w:tc>
          <w:tcPr>
            <w:tcW w:w="5705" w:type="dxa"/>
          </w:tcPr>
          <w:p w14:paraId="086FC671" w14:textId="6219107E" w:rsidR="00C628F7" w:rsidRPr="003D00D2" w:rsidRDefault="00084C6A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Hiển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thị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các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được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mua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nhiều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và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mới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nhất</w:t>
            </w:r>
            <w:proofErr w:type="spellEnd"/>
          </w:p>
        </w:tc>
      </w:tr>
      <w:tr w:rsidR="00C628F7" w:rsidRPr="003D00D2" w14:paraId="01DE7977" w14:textId="77777777" w:rsidTr="00F10F04">
        <w:tc>
          <w:tcPr>
            <w:tcW w:w="801" w:type="dxa"/>
          </w:tcPr>
          <w:p w14:paraId="7FF9C615" w14:textId="3F8E46AB" w:rsidR="00C628F7" w:rsidRPr="003D00D2" w:rsidRDefault="004958FA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3135" w:type="dxa"/>
          </w:tcPr>
          <w:p w14:paraId="2C31115C" w14:textId="0B67CA93" w:rsidR="00C628F7" w:rsidRPr="003D00D2" w:rsidRDefault="00EB3CDA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 xml:space="preserve">Trang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chọn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bán</w:t>
            </w:r>
            <w:proofErr w:type="spellEnd"/>
          </w:p>
        </w:tc>
        <w:tc>
          <w:tcPr>
            <w:tcW w:w="5705" w:type="dxa"/>
          </w:tcPr>
          <w:p w14:paraId="7173C877" w14:textId="757A390C" w:rsidR="00C628F7" w:rsidRPr="003D00D2" w:rsidRDefault="004A5FC2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Hi</w:t>
            </w:r>
            <w:r w:rsidR="00437C2B" w:rsidRPr="003D00D2">
              <w:rPr>
                <w:rFonts w:ascii="Arial" w:hAnsi="Arial" w:cs="Arial"/>
                <w:lang w:val="en-US"/>
              </w:rPr>
              <w:t>ể</w:t>
            </w:r>
            <w:r w:rsidRPr="003D00D2">
              <w:rPr>
                <w:rFonts w:ascii="Arial" w:hAnsi="Arial" w:cs="Arial"/>
                <w:lang w:val="en-US"/>
              </w:rPr>
              <w:t>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thị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tất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cả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của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cửa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hàng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hiện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còn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để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bán</w:t>
            </w:r>
            <w:proofErr w:type="spellEnd"/>
          </w:p>
        </w:tc>
      </w:tr>
      <w:tr w:rsidR="00C628F7" w:rsidRPr="003D00D2" w14:paraId="5EE8290D" w14:textId="77777777" w:rsidTr="00F10F04">
        <w:tc>
          <w:tcPr>
            <w:tcW w:w="801" w:type="dxa"/>
          </w:tcPr>
          <w:p w14:paraId="21D833A9" w14:textId="5039E869" w:rsidR="00C628F7" w:rsidRPr="003D00D2" w:rsidRDefault="004958FA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3135" w:type="dxa"/>
          </w:tcPr>
          <w:p w14:paraId="7E428FF7" w14:textId="0FADF77D" w:rsidR="00C628F7" w:rsidRPr="003D00D2" w:rsidRDefault="00EB3CDA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 xml:space="preserve">Trang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hóa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đơn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</w:p>
        </w:tc>
        <w:tc>
          <w:tcPr>
            <w:tcW w:w="5705" w:type="dxa"/>
          </w:tcPr>
          <w:p w14:paraId="5A99F210" w14:textId="37C5D7E8" w:rsidR="00C628F7" w:rsidRPr="003D00D2" w:rsidRDefault="00437C2B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Hiển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thị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các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</w:t>
            </w:r>
            <w:r w:rsidR="00514EF0" w:rsidRPr="003D00D2">
              <w:rPr>
                <w:rFonts w:ascii="Arial" w:hAnsi="Arial" w:cs="Arial"/>
                <w:lang w:val="en-US"/>
              </w:rPr>
              <w:t>á</w:t>
            </w:r>
            <w:r w:rsidRPr="003D00D2">
              <w:rPr>
                <w:rFonts w:ascii="Arial" w:hAnsi="Arial" w:cs="Arial"/>
                <w:lang w:val="en-US"/>
              </w:rPr>
              <w:t>ch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đã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chọn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mua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và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bỏ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các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không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mua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chỉnh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lại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số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lượng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số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lượng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mua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và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tổng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tiền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hóa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đơn</w:t>
            </w:r>
            <w:proofErr w:type="spellEnd"/>
          </w:p>
        </w:tc>
      </w:tr>
      <w:tr w:rsidR="00C628F7" w:rsidRPr="003D00D2" w14:paraId="03FAB784" w14:textId="77777777" w:rsidTr="00F10F04">
        <w:tc>
          <w:tcPr>
            <w:tcW w:w="801" w:type="dxa"/>
          </w:tcPr>
          <w:p w14:paraId="5CBAC655" w14:textId="5895D943" w:rsidR="00C628F7" w:rsidRPr="003D00D2" w:rsidRDefault="004958FA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3135" w:type="dxa"/>
          </w:tcPr>
          <w:p w14:paraId="04579EA6" w14:textId="7BD5591B" w:rsidR="00C628F7" w:rsidRPr="003D00D2" w:rsidRDefault="00EB3CDA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 xml:space="preserve">Trang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phiếu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bán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</w:p>
        </w:tc>
        <w:tc>
          <w:tcPr>
            <w:tcW w:w="5705" w:type="dxa"/>
          </w:tcPr>
          <w:p w14:paraId="306DEBC5" w14:textId="01C4B784" w:rsidR="00C628F7" w:rsidRPr="003D00D2" w:rsidRDefault="00437C2B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Hiển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thị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chắc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chắn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mua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tổng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tiền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và</w:t>
            </w:r>
            <w:proofErr w:type="spellEnd"/>
            <w:r w:rsidR="00514EF0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4EF0" w:rsidRPr="003D00D2">
              <w:rPr>
                <w:rFonts w:ascii="Arial" w:hAnsi="Arial" w:cs="Arial"/>
                <w:lang w:val="en-US"/>
              </w:rPr>
              <w:t>nhập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thông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tin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người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mua</w:t>
            </w:r>
            <w:proofErr w:type="spellEnd"/>
          </w:p>
        </w:tc>
      </w:tr>
      <w:tr w:rsidR="00C628F7" w:rsidRPr="003D00D2" w14:paraId="6222FDC9" w14:textId="77777777" w:rsidTr="00F10F04">
        <w:tc>
          <w:tcPr>
            <w:tcW w:w="801" w:type="dxa"/>
          </w:tcPr>
          <w:p w14:paraId="4AA94070" w14:textId="07BCC65F" w:rsidR="00C628F7" w:rsidRPr="003D00D2" w:rsidRDefault="004958FA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3135" w:type="dxa"/>
          </w:tcPr>
          <w:p w14:paraId="5A19DA5C" w14:textId="03D161B1" w:rsidR="00C628F7" w:rsidRPr="003D00D2" w:rsidRDefault="00EB3CDA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 xml:space="preserve">Trang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quản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lí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hóa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đơn</w:t>
            </w:r>
            <w:proofErr w:type="spellEnd"/>
          </w:p>
        </w:tc>
        <w:tc>
          <w:tcPr>
            <w:tcW w:w="5705" w:type="dxa"/>
          </w:tcPr>
          <w:p w14:paraId="2CDAD4D0" w14:textId="3A4D486C" w:rsidR="00C628F7" w:rsidRPr="003D00D2" w:rsidRDefault="00BE01AE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Hiển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thị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các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hóa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đơn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đã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xuất</w:t>
            </w:r>
            <w:proofErr w:type="spellEnd"/>
            <w:r w:rsidR="00A43C28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43C28" w:rsidRPr="003D00D2">
              <w:rPr>
                <w:rFonts w:ascii="Arial" w:hAnsi="Arial" w:cs="Arial"/>
                <w:lang w:val="en-US"/>
              </w:rPr>
              <w:t>và</w:t>
            </w:r>
            <w:proofErr w:type="spellEnd"/>
            <w:r w:rsidR="00A43C28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43C28" w:rsidRPr="003D00D2">
              <w:rPr>
                <w:rFonts w:ascii="Arial" w:hAnsi="Arial" w:cs="Arial"/>
                <w:lang w:val="en-US"/>
              </w:rPr>
              <w:t>thông</w:t>
            </w:r>
            <w:proofErr w:type="spellEnd"/>
            <w:r w:rsidR="00A43C28" w:rsidRPr="003D00D2">
              <w:rPr>
                <w:rFonts w:ascii="Arial" w:hAnsi="Arial" w:cs="Arial"/>
                <w:lang w:val="en-US"/>
              </w:rPr>
              <w:t xml:space="preserve"> tin chi </w:t>
            </w:r>
            <w:proofErr w:type="spellStart"/>
            <w:r w:rsidR="00A43C28" w:rsidRPr="003D00D2">
              <w:rPr>
                <w:rFonts w:ascii="Arial" w:hAnsi="Arial" w:cs="Arial"/>
                <w:lang w:val="en-US"/>
              </w:rPr>
              <w:t>tiết</w:t>
            </w:r>
            <w:proofErr w:type="spellEnd"/>
            <w:r w:rsidR="00A43C28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43C28" w:rsidRPr="003D00D2">
              <w:rPr>
                <w:rFonts w:ascii="Arial" w:hAnsi="Arial" w:cs="Arial"/>
                <w:lang w:val="en-US"/>
              </w:rPr>
              <w:t>từng</w:t>
            </w:r>
            <w:proofErr w:type="spellEnd"/>
            <w:r w:rsidR="00A43C28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43C28" w:rsidRPr="003D00D2">
              <w:rPr>
                <w:rFonts w:ascii="Arial" w:hAnsi="Arial" w:cs="Arial"/>
                <w:lang w:val="en-US"/>
              </w:rPr>
              <w:t>hóa</w:t>
            </w:r>
            <w:proofErr w:type="spellEnd"/>
            <w:r w:rsidR="00A43C28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43C28" w:rsidRPr="003D00D2">
              <w:rPr>
                <w:rFonts w:ascii="Arial" w:hAnsi="Arial" w:cs="Arial"/>
                <w:lang w:val="en-US"/>
              </w:rPr>
              <w:t>đơn</w:t>
            </w:r>
            <w:proofErr w:type="spellEnd"/>
          </w:p>
        </w:tc>
      </w:tr>
      <w:tr w:rsidR="001D6114" w:rsidRPr="003D00D2" w14:paraId="7C79E6DF" w14:textId="77777777" w:rsidTr="00F10F04">
        <w:tc>
          <w:tcPr>
            <w:tcW w:w="801" w:type="dxa"/>
          </w:tcPr>
          <w:p w14:paraId="3663769C" w14:textId="6B9AF28B" w:rsidR="001D6114" w:rsidRPr="003D00D2" w:rsidRDefault="001D6114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3135" w:type="dxa"/>
          </w:tcPr>
          <w:p w14:paraId="20CA027C" w14:textId="37E02061" w:rsidR="001D6114" w:rsidRPr="003D00D2" w:rsidRDefault="001D6114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Trang chi </w:t>
            </w:r>
            <w:proofErr w:type="spellStart"/>
            <w:r>
              <w:rPr>
                <w:rFonts w:ascii="Arial" w:hAnsi="Arial" w:cs="Arial"/>
                <w:lang w:val="en-US"/>
              </w:rPr>
              <w:t>tiết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hóa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đơn</w:t>
            </w:r>
            <w:proofErr w:type="spellEnd"/>
          </w:p>
        </w:tc>
        <w:tc>
          <w:tcPr>
            <w:tcW w:w="5705" w:type="dxa"/>
          </w:tcPr>
          <w:p w14:paraId="00CE114A" w14:textId="3EDAB726" w:rsidR="001D6114" w:rsidRPr="003D00D2" w:rsidRDefault="00C24365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Hiện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thị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chi </w:t>
            </w:r>
            <w:proofErr w:type="spellStart"/>
            <w:r>
              <w:rPr>
                <w:rFonts w:ascii="Arial" w:hAnsi="Arial" w:cs="Arial"/>
                <w:lang w:val="en-US"/>
              </w:rPr>
              <w:t>tiết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hóa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đơn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đã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xuất</w:t>
            </w:r>
            <w:proofErr w:type="spellEnd"/>
          </w:p>
        </w:tc>
      </w:tr>
      <w:tr w:rsidR="004958FA" w:rsidRPr="003D00D2" w14:paraId="4FFB29E2" w14:textId="77777777" w:rsidTr="00F10F04">
        <w:tc>
          <w:tcPr>
            <w:tcW w:w="801" w:type="dxa"/>
          </w:tcPr>
          <w:p w14:paraId="7B3FF010" w14:textId="1AFDE42B" w:rsidR="004958FA" w:rsidRPr="003D00D2" w:rsidRDefault="00196C86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3135" w:type="dxa"/>
          </w:tcPr>
          <w:p w14:paraId="5EE99603" w14:textId="66E36612" w:rsidR="004958FA" w:rsidRPr="003D00D2" w:rsidRDefault="00EB3CDA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 xml:space="preserve">Trang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quản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lí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khách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hàng</w:t>
            </w:r>
            <w:proofErr w:type="spellEnd"/>
          </w:p>
        </w:tc>
        <w:tc>
          <w:tcPr>
            <w:tcW w:w="5705" w:type="dxa"/>
          </w:tcPr>
          <w:p w14:paraId="422CE933" w14:textId="49D238EF" w:rsidR="004958FA" w:rsidRPr="003D00D2" w:rsidRDefault="00BE01AE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Hiển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thị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thông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tin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các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khách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hàng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và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quản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lí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nợ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của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khách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>,</w:t>
            </w:r>
            <w:r w:rsidR="009B70B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9B70B0">
              <w:rPr>
                <w:rFonts w:ascii="Arial" w:hAnsi="Arial" w:cs="Arial"/>
                <w:lang w:val="en-US"/>
              </w:rPr>
              <w:t>nhập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t</w:t>
            </w:r>
            <w:bookmarkStart w:id="2" w:name="_GoBack"/>
            <w:bookmarkEnd w:id="2"/>
            <w:r w:rsidR="000415D6" w:rsidRPr="003D00D2">
              <w:rPr>
                <w:rFonts w:ascii="Arial" w:hAnsi="Arial" w:cs="Arial"/>
                <w:lang w:val="en-US"/>
              </w:rPr>
              <w:t>rả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nợ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của</w:t>
            </w:r>
            <w:proofErr w:type="spellEnd"/>
            <w:r w:rsidR="000415D6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415D6" w:rsidRPr="003D00D2">
              <w:rPr>
                <w:rFonts w:ascii="Arial" w:hAnsi="Arial" w:cs="Arial"/>
                <w:lang w:val="en-US"/>
              </w:rPr>
              <w:t>khách</w:t>
            </w:r>
            <w:proofErr w:type="spellEnd"/>
          </w:p>
        </w:tc>
      </w:tr>
      <w:tr w:rsidR="004958FA" w:rsidRPr="003D00D2" w14:paraId="16136AF5" w14:textId="77777777" w:rsidTr="00F10F04">
        <w:tc>
          <w:tcPr>
            <w:tcW w:w="801" w:type="dxa"/>
          </w:tcPr>
          <w:p w14:paraId="597977E3" w14:textId="08BE93C8" w:rsidR="004958FA" w:rsidRPr="003D00D2" w:rsidRDefault="00196C86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3135" w:type="dxa"/>
          </w:tcPr>
          <w:p w14:paraId="23F929DD" w14:textId="5C83D1F0" w:rsidR="004958FA" w:rsidRPr="003D00D2" w:rsidRDefault="00EB3CDA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 xml:space="preserve">Trang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quản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lí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</w:p>
        </w:tc>
        <w:tc>
          <w:tcPr>
            <w:tcW w:w="5705" w:type="dxa"/>
          </w:tcPr>
          <w:p w14:paraId="28C7DA6E" w14:textId="6FFC2BE4" w:rsidR="004958FA" w:rsidRPr="003D00D2" w:rsidRDefault="002B4814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Hiển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thị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4826B4" w:rsidRPr="003D00D2">
              <w:rPr>
                <w:rFonts w:ascii="Arial" w:hAnsi="Arial" w:cs="Arial"/>
                <w:lang w:val="en-US"/>
              </w:rPr>
              <w:t>thông</w:t>
            </w:r>
            <w:proofErr w:type="spellEnd"/>
            <w:r w:rsidR="004826B4" w:rsidRPr="003D00D2">
              <w:rPr>
                <w:rFonts w:ascii="Arial" w:hAnsi="Arial" w:cs="Arial"/>
                <w:lang w:val="en-US"/>
              </w:rPr>
              <w:t xml:space="preserve"> tin</w:t>
            </w:r>
            <w:r w:rsidR="00547122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47122" w:rsidRPr="003D00D2">
              <w:rPr>
                <w:rFonts w:ascii="Arial" w:hAnsi="Arial" w:cs="Arial"/>
                <w:lang w:val="en-US"/>
              </w:rPr>
              <w:t>các</w:t>
            </w:r>
            <w:proofErr w:type="spellEnd"/>
            <w:r w:rsidR="004826B4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4826B4"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="00547122" w:rsidRPr="003D00D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="00547122" w:rsidRPr="003D00D2">
              <w:rPr>
                <w:rFonts w:ascii="Arial" w:hAnsi="Arial" w:cs="Arial"/>
                <w:lang w:val="en-US"/>
              </w:rPr>
              <w:t>them</w:t>
            </w:r>
            <w:proofErr w:type="spellEnd"/>
            <w:r w:rsidR="00547122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47122"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  <w:r w:rsidR="00547122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47122" w:rsidRPr="003D00D2">
              <w:rPr>
                <w:rFonts w:ascii="Arial" w:hAnsi="Arial" w:cs="Arial"/>
                <w:lang w:val="en-US"/>
              </w:rPr>
              <w:t>và</w:t>
            </w:r>
            <w:proofErr w:type="spellEnd"/>
            <w:r w:rsidR="00547122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47122" w:rsidRPr="003D00D2">
              <w:rPr>
                <w:rFonts w:ascii="Arial" w:hAnsi="Arial" w:cs="Arial"/>
                <w:lang w:val="en-US"/>
              </w:rPr>
              <w:t>chỉnh</w:t>
            </w:r>
            <w:proofErr w:type="spellEnd"/>
            <w:r w:rsidR="00547122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47122" w:rsidRPr="003D00D2">
              <w:rPr>
                <w:rFonts w:ascii="Arial" w:hAnsi="Arial" w:cs="Arial"/>
                <w:lang w:val="en-US"/>
              </w:rPr>
              <w:t>sửa</w:t>
            </w:r>
            <w:proofErr w:type="spellEnd"/>
            <w:r w:rsidR="00547122"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47122" w:rsidRPr="003D00D2">
              <w:rPr>
                <w:rFonts w:ascii="Arial" w:hAnsi="Arial" w:cs="Arial"/>
                <w:lang w:val="en-US"/>
              </w:rPr>
              <w:t>thông</w:t>
            </w:r>
            <w:proofErr w:type="spellEnd"/>
            <w:r w:rsidR="00547122" w:rsidRPr="003D00D2">
              <w:rPr>
                <w:rFonts w:ascii="Arial" w:hAnsi="Arial" w:cs="Arial"/>
                <w:lang w:val="en-US"/>
              </w:rPr>
              <w:t xml:space="preserve"> tin </w:t>
            </w:r>
            <w:proofErr w:type="spellStart"/>
            <w:r w:rsidR="00547122" w:rsidRPr="003D00D2">
              <w:rPr>
                <w:rFonts w:ascii="Arial" w:hAnsi="Arial" w:cs="Arial"/>
                <w:lang w:val="en-US"/>
              </w:rPr>
              <w:t>sách</w:t>
            </w:r>
            <w:proofErr w:type="spellEnd"/>
          </w:p>
        </w:tc>
      </w:tr>
      <w:tr w:rsidR="004958FA" w:rsidRPr="003D00D2" w14:paraId="2359D278" w14:textId="77777777" w:rsidTr="00F10F04">
        <w:tc>
          <w:tcPr>
            <w:tcW w:w="801" w:type="dxa"/>
          </w:tcPr>
          <w:p w14:paraId="2129131C" w14:textId="7853AB65" w:rsidR="004958FA" w:rsidRPr="003D00D2" w:rsidRDefault="00196C86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3135" w:type="dxa"/>
          </w:tcPr>
          <w:p w14:paraId="3FCEDC3C" w14:textId="17DD9D4C" w:rsidR="004958FA" w:rsidRPr="003D00D2" w:rsidRDefault="00EB3CDA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>Tran</w:t>
            </w:r>
            <w:r w:rsidR="008323CC" w:rsidRPr="003D00D2">
              <w:rPr>
                <w:rFonts w:ascii="Arial" w:hAnsi="Arial" w:cs="Arial"/>
                <w:lang w:val="en-US"/>
              </w:rPr>
              <w:t>g</w:t>
            </w:r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quản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lí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qui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định</w:t>
            </w:r>
            <w:proofErr w:type="spellEnd"/>
          </w:p>
        </w:tc>
        <w:tc>
          <w:tcPr>
            <w:tcW w:w="5705" w:type="dxa"/>
          </w:tcPr>
          <w:p w14:paraId="7DE3B313" w14:textId="7C2E70F8" w:rsidR="004958FA" w:rsidRPr="003D00D2" w:rsidRDefault="004826B4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Nơi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thay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đổi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các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qui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định</w:t>
            </w:r>
            <w:proofErr w:type="spellEnd"/>
          </w:p>
        </w:tc>
      </w:tr>
      <w:tr w:rsidR="008323CC" w:rsidRPr="003D00D2" w14:paraId="603622B0" w14:textId="77777777" w:rsidTr="00F10F04">
        <w:tc>
          <w:tcPr>
            <w:tcW w:w="801" w:type="dxa"/>
          </w:tcPr>
          <w:p w14:paraId="62A65B31" w14:textId="7547013A" w:rsidR="008323CC" w:rsidRPr="003D00D2" w:rsidRDefault="008323CC" w:rsidP="005D6A96">
            <w:pPr>
              <w:pStyle w:val="BodyText"/>
              <w:spacing w:after="0" w:line="240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>1</w:t>
            </w:r>
            <w:r w:rsidR="00196C86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3135" w:type="dxa"/>
          </w:tcPr>
          <w:p w14:paraId="2305638F" w14:textId="37C5E8F1" w:rsidR="008323CC" w:rsidRPr="003D00D2" w:rsidRDefault="008323CC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r w:rsidRPr="003D00D2">
              <w:rPr>
                <w:rFonts w:ascii="Arial" w:hAnsi="Arial" w:cs="Arial"/>
                <w:lang w:val="en-US"/>
              </w:rPr>
              <w:t xml:space="preserve">Trang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báo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cáo</w:t>
            </w:r>
            <w:proofErr w:type="spellEnd"/>
          </w:p>
        </w:tc>
        <w:tc>
          <w:tcPr>
            <w:tcW w:w="5705" w:type="dxa"/>
          </w:tcPr>
          <w:p w14:paraId="20C928FD" w14:textId="0F69F895" w:rsidR="008323CC" w:rsidRPr="003D00D2" w:rsidRDefault="004826B4" w:rsidP="005D6A96">
            <w:pPr>
              <w:pStyle w:val="BodyText"/>
              <w:spacing w:after="0" w:line="240" w:lineRule="auto"/>
              <w:ind w:left="0"/>
              <w:rPr>
                <w:rFonts w:ascii="Arial" w:hAnsi="Arial" w:cs="Arial"/>
                <w:lang w:val="en-US"/>
              </w:rPr>
            </w:pPr>
            <w:proofErr w:type="spellStart"/>
            <w:r w:rsidRPr="003D00D2">
              <w:rPr>
                <w:rFonts w:ascii="Arial" w:hAnsi="Arial" w:cs="Arial"/>
                <w:lang w:val="en-US"/>
              </w:rPr>
              <w:t>Hiển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thị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báo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cáo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bán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theo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ngày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tháng</w:t>
            </w:r>
            <w:proofErr w:type="spellEnd"/>
            <w:r w:rsidRPr="003D00D2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3D00D2">
              <w:rPr>
                <w:rFonts w:ascii="Arial" w:hAnsi="Arial" w:cs="Arial"/>
                <w:lang w:val="en-US"/>
              </w:rPr>
              <w:t>năm</w:t>
            </w:r>
            <w:proofErr w:type="spellEnd"/>
          </w:p>
        </w:tc>
      </w:tr>
    </w:tbl>
    <w:p w14:paraId="754E723C" w14:textId="77777777" w:rsidR="00767CB6" w:rsidRPr="003D00D2" w:rsidRDefault="00767CB6" w:rsidP="00767CB6">
      <w:pPr>
        <w:pStyle w:val="Heading1"/>
        <w:spacing w:line="360" w:lineRule="auto"/>
        <w:jc w:val="both"/>
        <w:rPr>
          <w:rFonts w:cs="Arial"/>
        </w:rPr>
      </w:pPr>
      <w:bookmarkStart w:id="3" w:name="_Toc176926926"/>
      <w:bookmarkStart w:id="4" w:name="_Toc369451607"/>
      <w:r w:rsidRPr="003D00D2">
        <w:rPr>
          <w:rFonts w:cs="Arial"/>
        </w:rPr>
        <w:t>Mô tả chi tiết mỗi màn hình</w:t>
      </w:r>
      <w:bookmarkEnd w:id="3"/>
      <w:bookmarkEnd w:id="4"/>
    </w:p>
    <w:p w14:paraId="52C4BA05" w14:textId="37C934E7" w:rsidR="00767CB6" w:rsidRPr="003D00D2" w:rsidRDefault="001A0C15" w:rsidP="00767CB6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bookmarkStart w:id="5" w:name="_Toc176926927"/>
      <w:bookmarkStart w:id="6" w:name="_Toc369451608"/>
      <w:r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3CFF4727" wp14:editId="5750D88D">
                <wp:simplePos x="0" y="0"/>
                <wp:positionH relativeFrom="column">
                  <wp:posOffset>3133559</wp:posOffset>
                </wp:positionH>
                <wp:positionV relativeFrom="paragraph">
                  <wp:posOffset>1809280</wp:posOffset>
                </wp:positionV>
                <wp:extent cx="274651" cy="270344"/>
                <wp:effectExtent l="0" t="0" r="11430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4EEAE" w14:textId="688993C0" w:rsidR="001A0C15" w:rsidRPr="001A0C15" w:rsidRDefault="001A0C15" w:rsidP="001A0C15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3</w:t>
                            </w:r>
                            <w:r w:rsidRPr="001A0C15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6A958FE2" wp14:editId="06BDBB5B">
                                  <wp:extent cx="66040" cy="66040"/>
                                  <wp:effectExtent l="0" t="0" r="0" b="0"/>
                                  <wp:docPr id="85" name="Pictur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F4727" id="Rectangle 9" o:spid="_x0000_s1026" style="position:absolute;left:0;text-align:left;margin-left:246.75pt;margin-top:142.45pt;width:21.65pt;height:21.3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" fillcolor="white [3201]" strokecolor="#c0504d [3205]" strokeweight="2pt">
                <v:textbox>
                  <w:txbxContent>
                    <w:p w14:paraId="3BA4EEAE" w14:textId="688993C0" w:rsidR="001A0C15" w:rsidRPr="001A0C15" w:rsidRDefault="001A0C15" w:rsidP="001A0C15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3</w:t>
                      </w:r>
                      <w:r w:rsidRPr="001A0C15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6A958FE2" wp14:editId="06BDBB5B">
                            <wp:extent cx="66040" cy="66040"/>
                            <wp:effectExtent l="0" t="0" r="0" b="0"/>
                            <wp:docPr id="85" name="Pictur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30570225" wp14:editId="55630F7A">
                <wp:simplePos x="0" y="0"/>
                <wp:positionH relativeFrom="column">
                  <wp:posOffset>3991969</wp:posOffset>
                </wp:positionH>
                <wp:positionV relativeFrom="paragraph">
                  <wp:posOffset>1379220</wp:posOffset>
                </wp:positionV>
                <wp:extent cx="274651" cy="270344"/>
                <wp:effectExtent l="0" t="0" r="11430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1608A" w14:textId="3B668DF0" w:rsidR="001A0C15" w:rsidRPr="001A0C15" w:rsidRDefault="001A0C15" w:rsidP="001A0C15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2</w:t>
                            </w:r>
                            <w:r w:rsidRPr="001A0C15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242F443F" wp14:editId="141A45F6">
                                  <wp:extent cx="66040" cy="66040"/>
                                  <wp:effectExtent l="0" t="0" r="0" b="0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70225" id="Rectangle 7" o:spid="_x0000_s1027" style="position:absolute;left:0;text-align:left;margin-left:314.35pt;margin-top:108.6pt;width:21.65pt;height:21.3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" fillcolor="white [3201]" strokecolor="#c0504d [3205]" strokeweight="2pt">
                <v:textbox>
                  <w:txbxContent>
                    <w:p w14:paraId="2AD1608A" w14:textId="3B668DF0" w:rsidR="001A0C15" w:rsidRPr="001A0C15" w:rsidRDefault="001A0C15" w:rsidP="001A0C15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2</w:t>
                      </w:r>
                      <w:r w:rsidRPr="001A0C15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242F443F" wp14:editId="141A45F6">
                            <wp:extent cx="66040" cy="66040"/>
                            <wp:effectExtent l="0" t="0" r="0" b="0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A75EC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649B65BF" wp14:editId="59C4E16B">
                <wp:simplePos x="0" y="0"/>
                <wp:positionH relativeFrom="column">
                  <wp:posOffset>3927944</wp:posOffset>
                </wp:positionH>
                <wp:positionV relativeFrom="paragraph">
                  <wp:posOffset>519955</wp:posOffset>
                </wp:positionV>
                <wp:extent cx="274651" cy="270344"/>
                <wp:effectExtent l="0" t="0" r="11430" b="158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FFB03" w14:textId="77777777" w:rsidR="007A75EC" w:rsidRPr="00564DC3" w:rsidRDefault="007A75EC" w:rsidP="007A75EC">
                            <w:pPr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564DC3">
                              <w:rPr>
                                <w:rFonts w:ascii="Arial" w:hAnsi="Arial" w:cs="Arial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B65BF" id="Rectangle 27" o:spid="_x0000_s1028" style="position:absolute;left:0;text-align:left;margin-left:309.3pt;margin-top:40.95pt;width:21.65pt;height:21.3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" fillcolor="white [3201]" strokecolor="#c0504d [3205]" strokeweight="2pt">
                <v:textbox>
                  <w:txbxContent>
                    <w:p w14:paraId="328FFB03" w14:textId="77777777" w:rsidR="007A75EC" w:rsidRPr="00564DC3" w:rsidRDefault="007A75EC" w:rsidP="007A75EC">
                      <w:pPr>
                        <w:rPr>
                          <w:rFonts w:ascii="Arial" w:hAnsi="Arial" w:cs="Arial"/>
                          <w:szCs w:val="24"/>
                        </w:rPr>
                      </w:pPr>
                      <w:r w:rsidRPr="00564DC3">
                        <w:rPr>
                          <w:rFonts w:ascii="Arial" w:hAnsi="Arial" w:cs="Arial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99557A" w:rsidRPr="003D00D2">
        <w:rPr>
          <w:rFonts w:cs="Arial"/>
          <w:noProof/>
          <w:lang w:val="en-US"/>
        </w:rPr>
        <w:drawing>
          <wp:anchor distT="0" distB="0" distL="114300" distR="114300" simplePos="0" relativeHeight="251582976" behindDoc="1" locked="0" layoutInCell="1" allowOverlap="1" wp14:anchorId="00003D9E" wp14:editId="2810256A">
            <wp:simplePos x="0" y="0"/>
            <wp:positionH relativeFrom="column">
              <wp:posOffset>954156</wp:posOffset>
            </wp:positionH>
            <wp:positionV relativeFrom="paragraph">
              <wp:posOffset>321034</wp:posOffset>
            </wp:positionV>
            <wp:extent cx="3810000" cy="2000250"/>
            <wp:effectExtent l="0" t="0" r="0" b="0"/>
            <wp:wrapTopAndBottom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67CB6" w:rsidRPr="003D00D2">
        <w:rPr>
          <w:rFonts w:cs="Arial"/>
          <w:i/>
          <w:color w:val="0000FF"/>
          <w:lang w:val="en-US"/>
        </w:rPr>
        <w:t>Màn</w:t>
      </w:r>
      <w:proofErr w:type="spellEnd"/>
      <w:r w:rsidR="00767CB6"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767CB6" w:rsidRPr="003D00D2">
        <w:rPr>
          <w:rFonts w:cs="Arial"/>
          <w:i/>
          <w:color w:val="0000FF"/>
          <w:lang w:val="en-US"/>
        </w:rPr>
        <w:t>hình</w:t>
      </w:r>
      <w:proofErr w:type="spellEnd"/>
      <w:r w:rsidR="00767CB6" w:rsidRPr="003D00D2">
        <w:rPr>
          <w:rFonts w:cs="Arial"/>
          <w:i/>
          <w:color w:val="0000FF"/>
          <w:lang w:val="en-US"/>
        </w:rPr>
        <w:t xml:space="preserve"> </w:t>
      </w:r>
      <w:bookmarkEnd w:id="5"/>
      <w:bookmarkEnd w:id="6"/>
      <w:proofErr w:type="spellStart"/>
      <w:r w:rsidR="00257E46" w:rsidRPr="003D00D2">
        <w:rPr>
          <w:rFonts w:cs="Arial"/>
          <w:i/>
          <w:color w:val="0000FF"/>
          <w:lang w:val="en-US"/>
        </w:rPr>
        <w:t>Đăng</w:t>
      </w:r>
      <w:proofErr w:type="spellEnd"/>
      <w:r w:rsidR="00257E46"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257E46" w:rsidRPr="003D00D2">
        <w:rPr>
          <w:rFonts w:cs="Arial"/>
          <w:i/>
          <w:color w:val="0000FF"/>
          <w:lang w:val="en-US"/>
        </w:rPr>
        <w:t>nhập</w:t>
      </w:r>
      <w:proofErr w:type="spellEnd"/>
    </w:p>
    <w:p w14:paraId="496E7CC6" w14:textId="357B8CF6" w:rsidR="0099557A" w:rsidRDefault="0099557A" w:rsidP="003A6478">
      <w:pPr>
        <w:rPr>
          <w:rFonts w:ascii="Arial" w:hAnsi="Arial" w:cs="Arial"/>
          <w:lang w:val="en-US"/>
        </w:rPr>
      </w:pPr>
    </w:p>
    <w:p w14:paraId="5FDB7A54" w14:textId="01F0D4DE" w:rsidR="00A26FF4" w:rsidRDefault="00A26FF4" w:rsidP="003A6478">
      <w:pPr>
        <w:rPr>
          <w:rFonts w:ascii="Arial" w:hAnsi="Arial" w:cs="Arial"/>
          <w:lang w:val="en-US"/>
        </w:rPr>
      </w:pPr>
    </w:p>
    <w:p w14:paraId="0F22EECA" w14:textId="7D97DC6D" w:rsidR="00A26FF4" w:rsidRDefault="00A26FF4" w:rsidP="003A6478">
      <w:pPr>
        <w:rPr>
          <w:rFonts w:ascii="Arial" w:hAnsi="Arial" w:cs="Arial"/>
          <w:lang w:val="en-US"/>
        </w:rPr>
      </w:pPr>
    </w:p>
    <w:p w14:paraId="45F04193" w14:textId="3558BBFF" w:rsidR="00A26FF4" w:rsidRDefault="00A26FF4" w:rsidP="003A6478">
      <w:pPr>
        <w:rPr>
          <w:rFonts w:ascii="Arial" w:hAnsi="Arial" w:cs="Arial"/>
          <w:lang w:val="en-US"/>
        </w:rPr>
      </w:pPr>
    </w:p>
    <w:p w14:paraId="2830FC08" w14:textId="18911FBC" w:rsidR="00A26FF4" w:rsidRDefault="00A26FF4" w:rsidP="003A6478">
      <w:pPr>
        <w:rPr>
          <w:rFonts w:ascii="Arial" w:hAnsi="Arial" w:cs="Arial"/>
          <w:lang w:val="en-US"/>
        </w:rPr>
      </w:pPr>
    </w:p>
    <w:p w14:paraId="127B2433" w14:textId="159B8D53" w:rsidR="00A26FF4" w:rsidRDefault="00A26FF4" w:rsidP="003A6478">
      <w:pPr>
        <w:rPr>
          <w:rFonts w:ascii="Arial" w:hAnsi="Arial" w:cs="Arial"/>
          <w:lang w:val="en-US"/>
        </w:rPr>
      </w:pPr>
    </w:p>
    <w:p w14:paraId="0B89585C" w14:textId="08EEF731" w:rsidR="00A26FF4" w:rsidRDefault="00A26FF4" w:rsidP="003A6478">
      <w:pPr>
        <w:rPr>
          <w:rFonts w:ascii="Arial" w:hAnsi="Arial" w:cs="Arial"/>
          <w:lang w:val="en-US"/>
        </w:rPr>
      </w:pPr>
    </w:p>
    <w:p w14:paraId="528DC11B" w14:textId="3206E326" w:rsidR="00A26FF4" w:rsidRDefault="00A26FF4" w:rsidP="003A6478">
      <w:pPr>
        <w:rPr>
          <w:rFonts w:ascii="Arial" w:hAnsi="Arial" w:cs="Arial"/>
          <w:lang w:val="en-US"/>
        </w:rPr>
      </w:pPr>
    </w:p>
    <w:p w14:paraId="4D44FF59" w14:textId="1B7867FB" w:rsidR="00A26FF4" w:rsidRDefault="00A26FF4" w:rsidP="003A6478">
      <w:pPr>
        <w:rPr>
          <w:rFonts w:ascii="Arial" w:hAnsi="Arial" w:cs="Arial"/>
          <w:lang w:val="en-US"/>
        </w:rPr>
      </w:pPr>
    </w:p>
    <w:p w14:paraId="7539B609" w14:textId="4D33BD72" w:rsidR="00A26FF4" w:rsidRDefault="00A26FF4" w:rsidP="003A6478">
      <w:pPr>
        <w:rPr>
          <w:rFonts w:ascii="Arial" w:hAnsi="Arial" w:cs="Arial"/>
          <w:lang w:val="en-US"/>
        </w:rPr>
      </w:pPr>
    </w:p>
    <w:p w14:paraId="54F7AC08" w14:textId="77777777" w:rsidR="00EE3DFA" w:rsidRDefault="00EE3DFA" w:rsidP="003A6478">
      <w:pPr>
        <w:rPr>
          <w:rFonts w:ascii="Arial" w:hAnsi="Arial" w:cs="Arial"/>
          <w:lang w:val="en-US"/>
        </w:rPr>
      </w:pPr>
    </w:p>
    <w:p w14:paraId="2DBED3E4" w14:textId="60F99C36" w:rsidR="00A26FF4" w:rsidRDefault="00A26FF4" w:rsidP="003A6478">
      <w:pPr>
        <w:rPr>
          <w:rFonts w:ascii="Arial" w:hAnsi="Arial" w:cs="Arial"/>
          <w:lang w:val="en-US"/>
        </w:rPr>
      </w:pPr>
    </w:p>
    <w:p w14:paraId="62EABE0C" w14:textId="77777777" w:rsidR="00A26FF4" w:rsidRPr="003D00D2" w:rsidRDefault="00A26FF4" w:rsidP="003A6478">
      <w:pPr>
        <w:rPr>
          <w:rFonts w:ascii="Arial" w:hAnsi="Arial" w:cs="Arial"/>
          <w:lang w:val="en-US"/>
        </w:rPr>
      </w:pPr>
    </w:p>
    <w:p w14:paraId="7ACD2D1F" w14:textId="46C648B9" w:rsidR="00EE3DFA" w:rsidRDefault="0059590C" w:rsidP="00EE3DFA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bookmarkStart w:id="7" w:name="_Toc176926928"/>
      <w:bookmarkStart w:id="8" w:name="_Toc369451609"/>
      <w:r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7B613F2" wp14:editId="7BA1E585">
                <wp:simplePos x="0" y="0"/>
                <wp:positionH relativeFrom="column">
                  <wp:posOffset>3192244</wp:posOffset>
                </wp:positionH>
                <wp:positionV relativeFrom="paragraph">
                  <wp:posOffset>554338</wp:posOffset>
                </wp:positionV>
                <wp:extent cx="274651" cy="270344"/>
                <wp:effectExtent l="0" t="0" r="11430" b="158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5261D" w14:textId="4B193A66" w:rsidR="0059590C" w:rsidRPr="0053556A" w:rsidRDefault="0059590C" w:rsidP="0059590C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7</w:t>
                            </w:r>
                            <w:r w:rsidR="002970F7" w:rsidRPr="002970F7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62570588" wp14:editId="1BDC3CE0">
                                  <wp:extent cx="66040" cy="6604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82778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51A7E4B6" wp14:editId="30FE03EB">
                                  <wp:extent cx="66040" cy="6604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613F2" id="Rectangle 25" o:spid="_x0000_s1029" style="position:absolute;left:0;text-align:left;margin-left:251.35pt;margin-top:43.65pt;width:21.65pt;height:21.3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" fillcolor="white [3201]" strokecolor="#c0504d [3205]" strokeweight="2pt">
                <v:textbox>
                  <w:txbxContent>
                    <w:p w14:paraId="30B5261D" w14:textId="4B193A66" w:rsidR="0059590C" w:rsidRPr="0053556A" w:rsidRDefault="0059590C" w:rsidP="0059590C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7</w:t>
                      </w:r>
                      <w:r w:rsidR="002970F7" w:rsidRPr="002970F7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62570588" wp14:editId="1BDC3CE0">
                            <wp:extent cx="66040" cy="6604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82778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51A7E4B6" wp14:editId="30FE03EB">
                            <wp:extent cx="66040" cy="66040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72668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3BF09F4" wp14:editId="1DE1E339">
                <wp:simplePos x="0" y="0"/>
                <wp:positionH relativeFrom="column">
                  <wp:posOffset>5727725</wp:posOffset>
                </wp:positionH>
                <wp:positionV relativeFrom="paragraph">
                  <wp:posOffset>1159328</wp:posOffset>
                </wp:positionV>
                <wp:extent cx="274651" cy="270344"/>
                <wp:effectExtent l="0" t="0" r="11430" b="158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9341D" w14:textId="77777777" w:rsidR="00572668" w:rsidRPr="0053556A" w:rsidRDefault="00572668" w:rsidP="00572668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5</w:t>
                            </w:r>
                            <w:r w:rsidRPr="00D82778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672CE2B6" wp14:editId="400249EB">
                                  <wp:extent cx="66040" cy="6604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F09F4" id="Rectangle 21" o:spid="_x0000_s1030" style="position:absolute;left:0;text-align:left;margin-left:451pt;margin-top:91.3pt;width:21.65pt;height:21.3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" fillcolor="white [3201]" strokecolor="#c0504d [3205]" strokeweight="2pt">
                <v:textbox>
                  <w:txbxContent>
                    <w:p w14:paraId="42B9341D" w14:textId="77777777" w:rsidR="00572668" w:rsidRPr="0053556A" w:rsidRDefault="00572668" w:rsidP="00572668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5</w:t>
                      </w:r>
                      <w:r w:rsidRPr="00D82778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672CE2B6" wp14:editId="400249EB">
                            <wp:extent cx="66040" cy="66040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72668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F3D2B69" wp14:editId="4E720BFB">
                <wp:simplePos x="0" y="0"/>
                <wp:positionH relativeFrom="column">
                  <wp:posOffset>5729951</wp:posOffset>
                </wp:positionH>
                <wp:positionV relativeFrom="paragraph">
                  <wp:posOffset>2466175</wp:posOffset>
                </wp:positionV>
                <wp:extent cx="274651" cy="270344"/>
                <wp:effectExtent l="0" t="0" r="11430" b="158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3EC57" w14:textId="5B757415" w:rsidR="00572668" w:rsidRPr="0053556A" w:rsidRDefault="00572668" w:rsidP="00572668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6</w:t>
                            </w:r>
                            <w:r w:rsidRPr="00D82778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68E1DFF1" wp14:editId="3C58FFDC">
                                  <wp:extent cx="66040" cy="6604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D2B69" id="Rectangle 23" o:spid="_x0000_s1031" style="position:absolute;left:0;text-align:left;margin-left:451.2pt;margin-top:194.2pt;width:21.65pt;height:21.3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" fillcolor="white [3201]" strokecolor="#c0504d [3205]" strokeweight="2pt">
                <v:textbox>
                  <w:txbxContent>
                    <w:p w14:paraId="2943EC57" w14:textId="5B757415" w:rsidR="00572668" w:rsidRPr="0053556A" w:rsidRDefault="00572668" w:rsidP="00572668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6</w:t>
                      </w:r>
                      <w:r w:rsidRPr="00D82778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68E1DFF1" wp14:editId="3C58FFDC">
                            <wp:extent cx="66040" cy="6604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82778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4965898" wp14:editId="39EE150A">
                <wp:simplePos x="0" y="0"/>
                <wp:positionH relativeFrom="column">
                  <wp:posOffset>-293354</wp:posOffset>
                </wp:positionH>
                <wp:positionV relativeFrom="paragraph">
                  <wp:posOffset>1569357</wp:posOffset>
                </wp:positionV>
                <wp:extent cx="274651" cy="270344"/>
                <wp:effectExtent l="0" t="0" r="11430" b="158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9C71A" w14:textId="03DE7D5A" w:rsidR="00D82778" w:rsidRPr="0053556A" w:rsidRDefault="00D82778" w:rsidP="00D82778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5</w:t>
                            </w:r>
                            <w:r w:rsidRPr="00D82778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1FFD7D15" wp14:editId="5AB4452D">
                                  <wp:extent cx="66040" cy="6604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65898" id="Rectangle 19" o:spid="_x0000_s1032" style="position:absolute;left:0;text-align:left;margin-left:-23.1pt;margin-top:123.55pt;width:21.65pt;height:21.3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" fillcolor="white [3201]" strokecolor="#c0504d [3205]" strokeweight="2pt">
                <v:textbox>
                  <w:txbxContent>
                    <w:p w14:paraId="4849C71A" w14:textId="03DE7D5A" w:rsidR="00D82778" w:rsidRPr="0053556A" w:rsidRDefault="00D82778" w:rsidP="00D82778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5</w:t>
                      </w:r>
                      <w:r w:rsidRPr="00D82778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1FFD7D15" wp14:editId="5AB4452D">
                            <wp:extent cx="66040" cy="6604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82778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6E53963" wp14:editId="56CCB6D6">
                <wp:simplePos x="0" y="0"/>
                <wp:positionH relativeFrom="column">
                  <wp:posOffset>229293</wp:posOffset>
                </wp:positionH>
                <wp:positionV relativeFrom="paragraph">
                  <wp:posOffset>239461</wp:posOffset>
                </wp:positionV>
                <wp:extent cx="274651" cy="270344"/>
                <wp:effectExtent l="0" t="0" r="11430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DF368" w14:textId="7B823691" w:rsidR="00D82778" w:rsidRPr="0053556A" w:rsidRDefault="00D82778" w:rsidP="00D82778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4</w:t>
                            </w:r>
                            <w:r w:rsidRPr="00D82778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1A5B76A6" wp14:editId="41E38603">
                                  <wp:extent cx="66040" cy="6604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53963" id="Rectangle 17" o:spid="_x0000_s1033" style="position:absolute;left:0;text-align:left;margin-left:18.05pt;margin-top:18.85pt;width:21.65pt;height:21.3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" fillcolor="white [3201]" strokecolor="#c0504d [3205]" strokeweight="2pt">
                <v:textbox>
                  <w:txbxContent>
                    <w:p w14:paraId="218DF368" w14:textId="7B823691" w:rsidR="00D82778" w:rsidRPr="0053556A" w:rsidRDefault="00D82778" w:rsidP="00D82778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4</w:t>
                      </w:r>
                      <w:r w:rsidRPr="00D82778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1A5B76A6" wp14:editId="41E38603">
                            <wp:extent cx="66040" cy="6604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112AF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8E621B0" wp14:editId="333FDD84">
                <wp:simplePos x="0" y="0"/>
                <wp:positionH relativeFrom="column">
                  <wp:posOffset>5643946</wp:posOffset>
                </wp:positionH>
                <wp:positionV relativeFrom="paragraph">
                  <wp:posOffset>509081</wp:posOffset>
                </wp:positionV>
                <wp:extent cx="274651" cy="270344"/>
                <wp:effectExtent l="0" t="0" r="11430" b="158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EE165" w14:textId="22B3A7CA" w:rsidR="00F112AF" w:rsidRPr="0053556A" w:rsidRDefault="00F112AF" w:rsidP="00F112AF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3</w:t>
                            </w:r>
                            <w:r w:rsidR="00D82778" w:rsidRPr="00D82778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60FA7D1E" wp14:editId="38472536">
                                  <wp:extent cx="66040" cy="6604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621B0" id="Rectangle 15" o:spid="_x0000_s1034" style="position:absolute;left:0;text-align:left;margin-left:444.4pt;margin-top:40.1pt;width:21.65pt;height:21.3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" fillcolor="white [3201]" strokecolor="#c0504d [3205]" strokeweight="2pt">
                <v:textbox>
                  <w:txbxContent>
                    <w:p w14:paraId="6C9EE165" w14:textId="22B3A7CA" w:rsidR="00F112AF" w:rsidRPr="0053556A" w:rsidRDefault="00F112AF" w:rsidP="00F112AF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3</w:t>
                      </w:r>
                      <w:r w:rsidR="00D82778" w:rsidRPr="00D82778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60FA7D1E" wp14:editId="38472536">
                            <wp:extent cx="66040" cy="66040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3556A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3B6BF877" wp14:editId="4A7CA0A1">
                <wp:simplePos x="0" y="0"/>
                <wp:positionH relativeFrom="column">
                  <wp:posOffset>5217003</wp:posOffset>
                </wp:positionH>
                <wp:positionV relativeFrom="paragraph">
                  <wp:posOffset>88710</wp:posOffset>
                </wp:positionV>
                <wp:extent cx="274651" cy="270344"/>
                <wp:effectExtent l="0" t="0" r="11430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74D36" w14:textId="77777777" w:rsidR="0053556A" w:rsidRPr="00564DC3" w:rsidRDefault="0053556A" w:rsidP="0053556A">
                            <w:pPr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564DC3">
                              <w:rPr>
                                <w:rFonts w:ascii="Arial" w:hAnsi="Arial" w:cs="Arial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BF877" id="Rectangle 13" o:spid="_x0000_s1035" style="position:absolute;left:0;text-align:left;margin-left:410.8pt;margin-top:7pt;width:21.65pt;height:21.3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" fillcolor="white [3201]" strokecolor="#c0504d [3205]" strokeweight="2pt">
                <v:textbox>
                  <w:txbxContent>
                    <w:p w14:paraId="78974D36" w14:textId="77777777" w:rsidR="0053556A" w:rsidRPr="00564DC3" w:rsidRDefault="0053556A" w:rsidP="0053556A">
                      <w:pPr>
                        <w:rPr>
                          <w:rFonts w:ascii="Arial" w:hAnsi="Arial" w:cs="Arial"/>
                          <w:szCs w:val="24"/>
                        </w:rPr>
                      </w:pPr>
                      <w:r w:rsidRPr="00564DC3">
                        <w:rPr>
                          <w:rFonts w:ascii="Arial" w:hAnsi="Arial" w:cs="Arial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3556A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8AF5B85" wp14:editId="70A5DD54">
                <wp:simplePos x="0" y="0"/>
                <wp:positionH relativeFrom="column">
                  <wp:posOffset>5612856</wp:posOffset>
                </wp:positionH>
                <wp:positionV relativeFrom="paragraph">
                  <wp:posOffset>73941</wp:posOffset>
                </wp:positionV>
                <wp:extent cx="274651" cy="270344"/>
                <wp:effectExtent l="0" t="0" r="11430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167BFA" w14:textId="180F2FA0" w:rsidR="0053556A" w:rsidRPr="0053556A" w:rsidRDefault="0053556A" w:rsidP="0053556A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F5B85" id="Rectangle 14" o:spid="_x0000_s1036" style="position:absolute;left:0;text-align:left;margin-left:441.95pt;margin-top:5.8pt;width:21.65pt;height:21.3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" fillcolor="white [3201]" strokecolor="#c0504d [3205]" strokeweight="2pt">
                <v:textbox>
                  <w:txbxContent>
                    <w:p w14:paraId="4E167BFA" w14:textId="180F2FA0" w:rsidR="0053556A" w:rsidRPr="0053556A" w:rsidRDefault="0053556A" w:rsidP="0053556A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F31324">
        <w:rPr>
          <w:noProof/>
          <w:lang w:val="en-US"/>
        </w:rPr>
        <w:drawing>
          <wp:anchor distT="0" distB="0" distL="114300" distR="114300" simplePos="0" relativeHeight="251596288" behindDoc="0" locked="0" layoutInCell="1" allowOverlap="1" wp14:anchorId="2073E9CC" wp14:editId="3FE0B68D">
            <wp:simplePos x="0" y="0"/>
            <wp:positionH relativeFrom="column">
              <wp:posOffset>-7565</wp:posOffset>
            </wp:positionH>
            <wp:positionV relativeFrom="paragraph">
              <wp:posOffset>317224</wp:posOffset>
            </wp:positionV>
            <wp:extent cx="5732145" cy="3065145"/>
            <wp:effectExtent l="0" t="0" r="1905" b="1905"/>
            <wp:wrapTopAndBottom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67CB6" w:rsidRPr="003D00D2">
        <w:rPr>
          <w:rFonts w:cs="Arial"/>
          <w:i/>
          <w:color w:val="0000FF"/>
          <w:lang w:val="en-US"/>
        </w:rPr>
        <w:t>Màn</w:t>
      </w:r>
      <w:proofErr w:type="spellEnd"/>
      <w:r w:rsidR="00767CB6"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767CB6" w:rsidRPr="003D00D2">
        <w:rPr>
          <w:rFonts w:cs="Arial"/>
          <w:i/>
          <w:color w:val="0000FF"/>
          <w:lang w:val="en-US"/>
        </w:rPr>
        <w:t>hình</w:t>
      </w:r>
      <w:proofErr w:type="spellEnd"/>
      <w:r w:rsidR="00767CB6" w:rsidRPr="003D00D2">
        <w:rPr>
          <w:rFonts w:cs="Arial"/>
          <w:i/>
          <w:color w:val="0000FF"/>
          <w:lang w:val="en-US"/>
        </w:rPr>
        <w:t xml:space="preserve"> </w:t>
      </w:r>
      <w:bookmarkEnd w:id="7"/>
      <w:bookmarkEnd w:id="8"/>
      <w:proofErr w:type="spellStart"/>
      <w:r w:rsidR="007A161E">
        <w:rPr>
          <w:rFonts w:cs="Arial"/>
          <w:i/>
          <w:color w:val="0000FF"/>
          <w:lang w:val="en-US"/>
        </w:rPr>
        <w:t>Sách</w:t>
      </w:r>
      <w:proofErr w:type="spellEnd"/>
      <w:r w:rsidR="007A161E">
        <w:rPr>
          <w:rFonts w:cs="Arial"/>
          <w:i/>
          <w:color w:val="0000FF"/>
          <w:lang w:val="en-US"/>
        </w:rPr>
        <w:t xml:space="preserve"> </w:t>
      </w:r>
      <w:proofErr w:type="spellStart"/>
      <w:r w:rsidR="007A161E">
        <w:rPr>
          <w:rFonts w:cs="Arial"/>
          <w:i/>
          <w:color w:val="0000FF"/>
          <w:lang w:val="en-US"/>
        </w:rPr>
        <w:t>nổi</w:t>
      </w:r>
      <w:proofErr w:type="spellEnd"/>
      <w:r w:rsidR="007A161E">
        <w:rPr>
          <w:rFonts w:cs="Arial"/>
          <w:i/>
          <w:color w:val="0000FF"/>
          <w:lang w:val="en-US"/>
        </w:rPr>
        <w:t xml:space="preserve"> </w:t>
      </w:r>
      <w:proofErr w:type="spellStart"/>
      <w:r w:rsidR="007A161E">
        <w:rPr>
          <w:rFonts w:cs="Arial"/>
          <w:i/>
          <w:color w:val="0000FF"/>
          <w:lang w:val="en-US"/>
        </w:rPr>
        <w:t>bật</w:t>
      </w:r>
      <w:proofErr w:type="spellEnd"/>
      <w:r w:rsidR="00EE3DFA" w:rsidRPr="00EE3DFA">
        <w:rPr>
          <w:rFonts w:cs="Arial"/>
          <w:i/>
          <w:color w:val="0000FF"/>
          <w:lang w:val="en-US"/>
        </w:rPr>
        <w:t xml:space="preserve"> </w:t>
      </w:r>
    </w:p>
    <w:p w14:paraId="2C49080E" w14:textId="5B913419" w:rsidR="00EE3DFA" w:rsidRPr="00EE3DFA" w:rsidRDefault="00EE3DFA" w:rsidP="00EE3DFA">
      <w:pPr>
        <w:rPr>
          <w:lang w:val="en-US"/>
        </w:rPr>
      </w:pPr>
    </w:p>
    <w:p w14:paraId="08C6DC6D" w14:textId="545A8160" w:rsidR="00EE3DFA" w:rsidRDefault="00EE3DFA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269C2B77" w14:textId="5E5A8D77" w:rsidR="0079065B" w:rsidRDefault="0079065B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2F22588C" w14:textId="2E91188D" w:rsidR="0079065B" w:rsidRDefault="0079065B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7F7FD037" w14:textId="728493BC" w:rsidR="0079065B" w:rsidRDefault="0079065B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40377AD7" w14:textId="2B705D6D" w:rsidR="0079065B" w:rsidRDefault="0079065B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10BCF7D7" w14:textId="3C7CB365" w:rsidR="0079065B" w:rsidRDefault="0079065B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16FAFDB0" w14:textId="35E3142B" w:rsidR="0079065B" w:rsidRDefault="0079065B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6389772E" w14:textId="2BAE1D71" w:rsidR="0079065B" w:rsidRDefault="0079065B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51AC49F2" w14:textId="75BA441F" w:rsidR="0079065B" w:rsidRDefault="0079065B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05D45BF1" w14:textId="3ED7D7A3" w:rsidR="00F31324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79784CB2" w14:textId="1723499E" w:rsidR="00F31324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3FCBFD1A" w14:textId="0FB9ABF6" w:rsidR="00F31324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6106A3DA" w14:textId="56C8D7D5" w:rsidR="00F31324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720CE6F5" w14:textId="74054A60" w:rsidR="00F31324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0A032B02" w14:textId="36958F05" w:rsidR="00F31324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229C7B80" w14:textId="683A9851" w:rsidR="00F31324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2AF24BD2" w14:textId="2C537C73" w:rsidR="00F31324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19DA145B" w14:textId="5E4BB2F6" w:rsidR="00F31324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191D6149" w14:textId="77777777" w:rsidR="00F31324" w:rsidRPr="003D00D2" w:rsidRDefault="00F31324" w:rsidP="00EE3DFA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p w14:paraId="7E0CC927" w14:textId="7589BC5B" w:rsidR="00767CB6" w:rsidRDefault="00942D2E" w:rsidP="00767CB6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r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E62A27F" wp14:editId="7FF2415A">
                <wp:simplePos x="0" y="0"/>
                <wp:positionH relativeFrom="column">
                  <wp:posOffset>4030675</wp:posOffset>
                </wp:positionH>
                <wp:positionV relativeFrom="paragraph">
                  <wp:posOffset>372542</wp:posOffset>
                </wp:positionV>
                <wp:extent cx="274651" cy="270344"/>
                <wp:effectExtent l="0" t="0" r="11430" b="158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DC8B8" w14:textId="77777777" w:rsidR="008A13ED" w:rsidRPr="00564DC3" w:rsidRDefault="008A13ED" w:rsidP="008A13ED">
                            <w:pPr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564DC3">
                              <w:rPr>
                                <w:rFonts w:ascii="Arial" w:hAnsi="Arial" w:cs="Arial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2A27F" id="Rectangle 31" o:spid="_x0000_s1037" style="position:absolute;left:0;text-align:left;margin-left:317.4pt;margin-top:29.35pt;width:21.65pt;height:21.3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" fillcolor="white [3201]" strokecolor="#c0504d [3205]" strokeweight="2pt">
                <v:textbox>
                  <w:txbxContent>
                    <w:p w14:paraId="4BBDC8B8" w14:textId="77777777" w:rsidR="008A13ED" w:rsidRPr="00564DC3" w:rsidRDefault="008A13ED" w:rsidP="008A13ED">
                      <w:pPr>
                        <w:rPr>
                          <w:rFonts w:ascii="Arial" w:hAnsi="Arial" w:cs="Arial"/>
                          <w:szCs w:val="24"/>
                        </w:rPr>
                      </w:pPr>
                      <w:r w:rsidRPr="00564DC3">
                        <w:rPr>
                          <w:rFonts w:ascii="Arial" w:hAnsi="Arial" w:cs="Arial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3036C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1A9AB91" wp14:editId="702DEAEB">
                <wp:simplePos x="0" y="0"/>
                <wp:positionH relativeFrom="column">
                  <wp:posOffset>-301548</wp:posOffset>
                </wp:positionH>
                <wp:positionV relativeFrom="paragraph">
                  <wp:posOffset>4761204</wp:posOffset>
                </wp:positionV>
                <wp:extent cx="274651" cy="270344"/>
                <wp:effectExtent l="0" t="0" r="11430" b="158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B2C55" w14:textId="2FCE3A1F" w:rsidR="00A3036C" w:rsidRPr="008A13ED" w:rsidRDefault="00A3036C" w:rsidP="00A3036C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5</w:t>
                            </w:r>
                            <w:r w:rsidRPr="00A3036C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0C0EA77B" wp14:editId="293BC272">
                                  <wp:extent cx="66040" cy="66040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3036C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749F620F" wp14:editId="2181C0B4">
                                  <wp:extent cx="66040" cy="66040"/>
                                  <wp:effectExtent l="0" t="0" r="0" b="0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347D0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09CA788F" wp14:editId="377FBE25">
                                  <wp:extent cx="66040" cy="66040"/>
                                  <wp:effectExtent l="0" t="0" r="0" b="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9AB91" id="Rectangle 44" o:spid="_x0000_s1038" style="position:absolute;left:0;text-align:left;margin-left:-23.75pt;margin-top:374.9pt;width:21.65pt;height:21.3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" fillcolor="white [3201]" strokecolor="#c0504d [3205]" strokeweight="2pt">
                <v:textbox>
                  <w:txbxContent>
                    <w:p w14:paraId="404B2C55" w14:textId="2FCE3A1F" w:rsidR="00A3036C" w:rsidRPr="008A13ED" w:rsidRDefault="00A3036C" w:rsidP="00A3036C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5</w:t>
                      </w:r>
                      <w:r w:rsidRPr="00A3036C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0C0EA77B" wp14:editId="293BC272">
                            <wp:extent cx="66040" cy="66040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3036C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749F620F" wp14:editId="2181C0B4">
                            <wp:extent cx="66040" cy="66040"/>
                            <wp:effectExtent l="0" t="0" r="0" b="0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347D0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09CA788F" wp14:editId="377FBE25">
                            <wp:extent cx="66040" cy="66040"/>
                            <wp:effectExtent l="0" t="0" r="0" b="0"/>
                            <wp:docPr id="76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3036C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75F6A34" wp14:editId="4FD7E797">
                <wp:simplePos x="0" y="0"/>
                <wp:positionH relativeFrom="column">
                  <wp:posOffset>781482</wp:posOffset>
                </wp:positionH>
                <wp:positionV relativeFrom="paragraph">
                  <wp:posOffset>3341675</wp:posOffset>
                </wp:positionV>
                <wp:extent cx="274651" cy="270344"/>
                <wp:effectExtent l="0" t="0" r="11430" b="158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EE5FD" w14:textId="77777777" w:rsidR="00A3036C" w:rsidRPr="008A13ED" w:rsidRDefault="00A3036C" w:rsidP="00A3036C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4</w:t>
                            </w:r>
                            <w:r w:rsidRPr="00A3036C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23654C09" wp14:editId="0022B0B1">
                                  <wp:extent cx="66040" cy="66040"/>
                                  <wp:effectExtent l="0" t="0" r="0" b="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A3036C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4DE12B59" wp14:editId="5248E640">
                                  <wp:extent cx="66040" cy="66040"/>
                                  <wp:effectExtent l="0" t="0" r="0" b="0"/>
                                  <wp:docPr id="78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347D0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51B60336" wp14:editId="4EA5FFEA">
                                  <wp:extent cx="66040" cy="66040"/>
                                  <wp:effectExtent l="0" t="0" r="0" b="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F6A34" id="Rectangle 40" o:spid="_x0000_s1039" style="position:absolute;left:0;text-align:left;margin-left:61.55pt;margin-top:263.1pt;width:21.65pt;height:21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" fillcolor="white [3201]" strokecolor="#c0504d [3205]" strokeweight="2pt">
                <v:textbox>
                  <w:txbxContent>
                    <w:p w14:paraId="60CEE5FD" w14:textId="77777777" w:rsidR="00A3036C" w:rsidRPr="008A13ED" w:rsidRDefault="00A3036C" w:rsidP="00A3036C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4</w:t>
                      </w:r>
                      <w:r w:rsidRPr="00A3036C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23654C09" wp14:editId="0022B0B1">
                            <wp:extent cx="66040" cy="66040"/>
                            <wp:effectExtent l="0" t="0" r="0" b="0"/>
                            <wp:docPr id="77" name="Pictur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A3036C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4DE12B59" wp14:editId="5248E640">
                            <wp:extent cx="66040" cy="66040"/>
                            <wp:effectExtent l="0" t="0" r="0" b="0"/>
                            <wp:docPr id="78" name="Pictur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347D0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51B60336" wp14:editId="4EA5FFEA">
                            <wp:extent cx="66040" cy="66040"/>
                            <wp:effectExtent l="0" t="0" r="0" b="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26659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2755F98" wp14:editId="6C34C9FB">
                <wp:simplePos x="0" y="0"/>
                <wp:positionH relativeFrom="column">
                  <wp:posOffset>5133950</wp:posOffset>
                </wp:positionH>
                <wp:positionV relativeFrom="paragraph">
                  <wp:posOffset>452501</wp:posOffset>
                </wp:positionV>
                <wp:extent cx="274651" cy="270344"/>
                <wp:effectExtent l="0" t="0" r="11430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33E20" w14:textId="2B21B088" w:rsidR="00626659" w:rsidRPr="008A13ED" w:rsidRDefault="00626659" w:rsidP="00626659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4</w:t>
                            </w:r>
                            <w:r w:rsidR="00A3036C" w:rsidRPr="00A3036C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5AC3CE68" wp14:editId="38117111">
                                  <wp:extent cx="66040" cy="66040"/>
                                  <wp:effectExtent l="0" t="0" r="0" b="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3036C" w:rsidRPr="00A3036C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0B699424" wp14:editId="0145194F">
                                  <wp:extent cx="66040" cy="66040"/>
                                  <wp:effectExtent l="0" t="0" r="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347D0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6C7AF305" wp14:editId="43C9EC58">
                                  <wp:extent cx="66040" cy="66040"/>
                                  <wp:effectExtent l="0" t="0" r="0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55F98" id="Rectangle 36" o:spid="_x0000_s1040" style="position:absolute;left:0;text-align:left;margin-left:404.25pt;margin-top:35.65pt;width:21.65pt;height:21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" fillcolor="white [3201]" strokecolor="#c0504d [3205]" strokeweight="2pt">
                <v:textbox>
                  <w:txbxContent>
                    <w:p w14:paraId="5E833E20" w14:textId="2B21B088" w:rsidR="00626659" w:rsidRPr="008A13ED" w:rsidRDefault="00626659" w:rsidP="00626659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4</w:t>
                      </w:r>
                      <w:r w:rsidR="00A3036C" w:rsidRPr="00A3036C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5AC3CE68" wp14:editId="38117111">
                            <wp:extent cx="66040" cy="66040"/>
                            <wp:effectExtent l="0" t="0" r="0" b="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3036C" w:rsidRPr="00A3036C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0B699424" wp14:editId="0145194F">
                            <wp:extent cx="66040" cy="66040"/>
                            <wp:effectExtent l="0" t="0" r="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347D0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6C7AF305" wp14:editId="43C9EC58">
                            <wp:extent cx="66040" cy="66040"/>
                            <wp:effectExtent l="0" t="0" r="0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347D0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36301D0" wp14:editId="0BD87D42">
                <wp:simplePos x="0" y="0"/>
                <wp:positionH relativeFrom="column">
                  <wp:posOffset>5730443</wp:posOffset>
                </wp:positionH>
                <wp:positionV relativeFrom="paragraph">
                  <wp:posOffset>1725219</wp:posOffset>
                </wp:positionV>
                <wp:extent cx="274651" cy="270344"/>
                <wp:effectExtent l="0" t="0" r="11430" b="158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C5B0C" w14:textId="30597B51" w:rsidR="002347D0" w:rsidRPr="008A13ED" w:rsidRDefault="002347D0" w:rsidP="002347D0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3</w:t>
                            </w:r>
                            <w:r w:rsidRPr="002347D0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4D592ECF" wp14:editId="71659BEE">
                                  <wp:extent cx="66040" cy="66040"/>
                                  <wp:effectExtent l="0" t="0" r="0" b="0"/>
                                  <wp:docPr id="83" name="Picture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301D0" id="Rectangle 34" o:spid="_x0000_s1041" style="position:absolute;left:0;text-align:left;margin-left:451.2pt;margin-top:135.85pt;width:21.65pt;height:21.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" fillcolor="white [3201]" strokecolor="#c0504d [3205]" strokeweight="2pt">
                <v:textbox>
                  <w:txbxContent>
                    <w:p w14:paraId="064C5B0C" w14:textId="30597B51" w:rsidR="002347D0" w:rsidRPr="008A13ED" w:rsidRDefault="002347D0" w:rsidP="002347D0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3</w:t>
                      </w:r>
                      <w:r w:rsidRPr="002347D0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4D592ECF" wp14:editId="71659BEE">
                            <wp:extent cx="66040" cy="66040"/>
                            <wp:effectExtent l="0" t="0" r="0" b="0"/>
                            <wp:docPr id="83" name="Picture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A13ED" w:rsidRPr="003D00D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EBFC98F" wp14:editId="41F6D067">
                <wp:simplePos x="0" y="0"/>
                <wp:positionH relativeFrom="column">
                  <wp:posOffset>3019958</wp:posOffset>
                </wp:positionH>
                <wp:positionV relativeFrom="paragraph">
                  <wp:posOffset>518262</wp:posOffset>
                </wp:positionV>
                <wp:extent cx="274651" cy="270344"/>
                <wp:effectExtent l="0" t="0" r="11430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651" cy="270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1E6AD9" w14:textId="66903C72" w:rsidR="008A13ED" w:rsidRPr="008A13ED" w:rsidRDefault="008A13ED" w:rsidP="008A13ED">
                            <w:pP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4"/>
                                <w:lang w:val="en-US"/>
                              </w:rPr>
                              <w:t>2</w:t>
                            </w:r>
                            <w:r w:rsidR="002347D0" w:rsidRPr="002347D0">
                              <w:rPr>
                                <w:rFonts w:ascii="Arial" w:hAnsi="Arial" w:cs="Arial"/>
                                <w:noProof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524DC837" wp14:editId="21A61A50">
                                  <wp:extent cx="66040" cy="66040"/>
                                  <wp:effectExtent l="0" t="0" r="0" b="0"/>
                                  <wp:docPr id="84" name="Pictur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040" cy="66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FC98F" id="Rectangle 32" o:spid="_x0000_s1042" style="position:absolute;left:0;text-align:left;margin-left:237.8pt;margin-top:40.8pt;width:21.65pt;height:21.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" fillcolor="white [3201]" strokecolor="#c0504d [3205]" strokeweight="2pt">
                <v:textbox>
                  <w:txbxContent>
                    <w:p w14:paraId="191E6AD9" w14:textId="66903C72" w:rsidR="008A13ED" w:rsidRPr="008A13ED" w:rsidRDefault="008A13ED" w:rsidP="008A13ED">
                      <w:pPr>
                        <w:rPr>
                          <w:rFonts w:ascii="Arial" w:hAnsi="Arial" w:cs="Arial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Cs w:val="24"/>
                          <w:lang w:val="en-US"/>
                        </w:rPr>
                        <w:t>2</w:t>
                      </w:r>
                      <w:r w:rsidR="002347D0" w:rsidRPr="002347D0">
                        <w:rPr>
                          <w:rFonts w:ascii="Arial" w:hAnsi="Arial" w:cs="Arial"/>
                          <w:noProof/>
                          <w:szCs w:val="24"/>
                          <w:lang w:val="en-US"/>
                        </w:rPr>
                        <w:drawing>
                          <wp:inline distT="0" distB="0" distL="0" distR="0" wp14:anchorId="524DC837" wp14:editId="21A61A50">
                            <wp:extent cx="66040" cy="66040"/>
                            <wp:effectExtent l="0" t="0" r="0" b="0"/>
                            <wp:docPr id="84" name="Pictur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040" cy="66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10100">
        <w:rPr>
          <w:rFonts w:cs="Arial"/>
          <w:i/>
          <w:noProof/>
          <w:color w:val="0000FF"/>
          <w:lang w:val="en-US"/>
        </w:rPr>
        <w:drawing>
          <wp:anchor distT="0" distB="0" distL="114300" distR="114300" simplePos="0" relativeHeight="251643392" behindDoc="0" locked="0" layoutInCell="1" allowOverlap="1" wp14:anchorId="10A2D72E" wp14:editId="625B5451">
            <wp:simplePos x="0" y="0"/>
            <wp:positionH relativeFrom="column">
              <wp:posOffset>0</wp:posOffset>
            </wp:positionH>
            <wp:positionV relativeFrom="paragraph">
              <wp:posOffset>3352759</wp:posOffset>
            </wp:positionV>
            <wp:extent cx="5732145" cy="3073400"/>
            <wp:effectExtent l="0" t="0" r="1905" b="0"/>
            <wp:wrapTopAndBottom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4DF">
        <w:rPr>
          <w:noProof/>
          <w:lang w:val="en-US"/>
        </w:rPr>
        <w:drawing>
          <wp:anchor distT="0" distB="0" distL="114300" distR="114300" simplePos="0" relativeHeight="251639296" behindDoc="0" locked="0" layoutInCell="1" allowOverlap="1" wp14:anchorId="6B7847E5" wp14:editId="25EF2331">
            <wp:simplePos x="0" y="0"/>
            <wp:positionH relativeFrom="column">
              <wp:posOffset>0</wp:posOffset>
            </wp:positionH>
            <wp:positionV relativeFrom="paragraph">
              <wp:posOffset>265018</wp:posOffset>
            </wp:positionV>
            <wp:extent cx="5732145" cy="3041650"/>
            <wp:effectExtent l="0" t="0" r="1905" b="6350"/>
            <wp:wrapTopAndBottom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00463" w:rsidRPr="003D00D2">
        <w:rPr>
          <w:rFonts w:cs="Arial"/>
          <w:i/>
          <w:color w:val="0000FF"/>
          <w:lang w:val="en-US"/>
        </w:rPr>
        <w:t>Màn</w:t>
      </w:r>
      <w:proofErr w:type="spellEnd"/>
      <w:r w:rsidR="00F00463"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F00463" w:rsidRPr="003D00D2">
        <w:rPr>
          <w:rFonts w:cs="Arial"/>
          <w:i/>
          <w:color w:val="0000FF"/>
          <w:lang w:val="en-US"/>
        </w:rPr>
        <w:t>hình</w:t>
      </w:r>
      <w:proofErr w:type="spellEnd"/>
      <w:r w:rsidR="00F00463"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9B2989">
        <w:rPr>
          <w:rFonts w:cs="Arial"/>
          <w:i/>
          <w:color w:val="0000FF"/>
          <w:lang w:val="en-US"/>
        </w:rPr>
        <w:t>Sách</w:t>
      </w:r>
      <w:proofErr w:type="spellEnd"/>
      <w:r w:rsidR="009B2989">
        <w:rPr>
          <w:rFonts w:cs="Arial"/>
          <w:i/>
          <w:color w:val="0000FF"/>
          <w:lang w:val="en-US"/>
        </w:rPr>
        <w:t xml:space="preserve"> </w:t>
      </w:r>
      <w:proofErr w:type="spellStart"/>
      <w:r w:rsidR="009B2989">
        <w:rPr>
          <w:rFonts w:cs="Arial"/>
          <w:i/>
          <w:color w:val="0000FF"/>
          <w:lang w:val="en-US"/>
        </w:rPr>
        <w:t>bán</w:t>
      </w:r>
      <w:proofErr w:type="spellEnd"/>
    </w:p>
    <w:p w14:paraId="0942E681" w14:textId="66918F85" w:rsidR="008B3A7E" w:rsidRDefault="008B3A7E" w:rsidP="008B3A7E">
      <w:pPr>
        <w:rPr>
          <w:lang w:val="en-US"/>
        </w:rPr>
      </w:pPr>
    </w:p>
    <w:p w14:paraId="793BC50B" w14:textId="05032E23" w:rsidR="008B3A7E" w:rsidRDefault="008B3A7E" w:rsidP="008B3A7E">
      <w:pPr>
        <w:rPr>
          <w:lang w:val="en-US"/>
        </w:rPr>
      </w:pPr>
    </w:p>
    <w:p w14:paraId="660DA0FF" w14:textId="25E504E4" w:rsidR="008B3A7E" w:rsidRDefault="008B3A7E" w:rsidP="008B3A7E">
      <w:pPr>
        <w:rPr>
          <w:lang w:val="en-US"/>
        </w:rPr>
      </w:pPr>
    </w:p>
    <w:p w14:paraId="5DF97406" w14:textId="45E4E033" w:rsidR="00F118D0" w:rsidRDefault="00F118D0" w:rsidP="008B3A7E">
      <w:pPr>
        <w:rPr>
          <w:lang w:val="en-US"/>
        </w:rPr>
      </w:pPr>
    </w:p>
    <w:p w14:paraId="7879CC15" w14:textId="73972D5F" w:rsidR="00F118D0" w:rsidRDefault="00F118D0" w:rsidP="008B3A7E">
      <w:pPr>
        <w:rPr>
          <w:lang w:val="en-US"/>
        </w:rPr>
      </w:pPr>
    </w:p>
    <w:p w14:paraId="09B49D83" w14:textId="710B51C6" w:rsidR="00F118D0" w:rsidRDefault="00F118D0" w:rsidP="008B3A7E">
      <w:pPr>
        <w:rPr>
          <w:lang w:val="en-US"/>
        </w:rPr>
      </w:pPr>
    </w:p>
    <w:p w14:paraId="5A4D190E" w14:textId="5AC71F4D" w:rsidR="00F118D0" w:rsidRDefault="00F118D0" w:rsidP="008B3A7E">
      <w:pPr>
        <w:rPr>
          <w:lang w:val="en-US"/>
        </w:rPr>
      </w:pPr>
    </w:p>
    <w:p w14:paraId="636D87A2" w14:textId="6E2251D1" w:rsidR="00D03186" w:rsidRDefault="00D03186" w:rsidP="00D03186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proofErr w:type="spellStart"/>
      <w:r w:rsidRPr="003D00D2">
        <w:rPr>
          <w:rFonts w:cs="Arial"/>
          <w:i/>
          <w:color w:val="0000FF"/>
          <w:lang w:val="en-US"/>
        </w:rPr>
        <w:lastRenderedPageBreak/>
        <w:t>Màn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Pr="003D00D2">
        <w:rPr>
          <w:rFonts w:cs="Arial"/>
          <w:i/>
          <w:color w:val="0000FF"/>
          <w:lang w:val="en-US"/>
        </w:rPr>
        <w:t>hình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4072F4">
        <w:rPr>
          <w:rFonts w:cs="Arial"/>
          <w:i/>
          <w:color w:val="0000FF"/>
          <w:lang w:val="en-US"/>
        </w:rPr>
        <w:t>Hóa</w:t>
      </w:r>
      <w:proofErr w:type="spellEnd"/>
      <w:r w:rsidR="004072F4">
        <w:rPr>
          <w:rFonts w:cs="Arial"/>
          <w:i/>
          <w:color w:val="0000FF"/>
          <w:lang w:val="en-US"/>
        </w:rPr>
        <w:t xml:space="preserve"> </w:t>
      </w:r>
      <w:proofErr w:type="spellStart"/>
      <w:r w:rsidR="004072F4">
        <w:rPr>
          <w:rFonts w:cs="Arial"/>
          <w:i/>
          <w:color w:val="0000FF"/>
          <w:lang w:val="en-US"/>
        </w:rPr>
        <w:t>đơn</w:t>
      </w:r>
      <w:proofErr w:type="spellEnd"/>
      <w:r w:rsidR="004072F4">
        <w:rPr>
          <w:rFonts w:cs="Arial"/>
          <w:i/>
          <w:color w:val="0000FF"/>
          <w:lang w:val="en-US"/>
        </w:rPr>
        <w:t xml:space="preserve"> </w:t>
      </w:r>
      <w:proofErr w:type="spellStart"/>
      <w:r w:rsidR="004072F4">
        <w:rPr>
          <w:rFonts w:cs="Arial"/>
          <w:i/>
          <w:color w:val="0000FF"/>
          <w:lang w:val="en-US"/>
        </w:rPr>
        <w:t>sách</w:t>
      </w:r>
      <w:proofErr w:type="spellEnd"/>
    </w:p>
    <w:p w14:paraId="35A9A20F" w14:textId="6FF3F215" w:rsidR="00490E04" w:rsidRDefault="00490E04" w:rsidP="00490E04">
      <w:pPr>
        <w:rPr>
          <w:lang w:val="en-US"/>
        </w:rPr>
      </w:pPr>
    </w:p>
    <w:p w14:paraId="7C9B05A3" w14:textId="623441B6" w:rsidR="00490E04" w:rsidRDefault="00490E04" w:rsidP="00490E04">
      <w:pPr>
        <w:rPr>
          <w:lang w:val="en-US"/>
        </w:rPr>
      </w:pPr>
    </w:p>
    <w:p w14:paraId="09C9DAEE" w14:textId="1FE0A0F3" w:rsidR="00490E04" w:rsidRDefault="00490E04" w:rsidP="00490E04">
      <w:pPr>
        <w:rPr>
          <w:lang w:val="en-US"/>
        </w:rPr>
      </w:pPr>
    </w:p>
    <w:p w14:paraId="078B3E82" w14:textId="03E9A57F" w:rsidR="00490E04" w:rsidRDefault="00490E04" w:rsidP="00490E04">
      <w:pPr>
        <w:rPr>
          <w:lang w:val="en-US"/>
        </w:rPr>
      </w:pPr>
    </w:p>
    <w:p w14:paraId="357EA951" w14:textId="57325A65" w:rsidR="00490E04" w:rsidRDefault="00490E04" w:rsidP="00490E04">
      <w:pPr>
        <w:rPr>
          <w:lang w:val="en-US"/>
        </w:rPr>
      </w:pPr>
    </w:p>
    <w:p w14:paraId="41C2C9F4" w14:textId="68CA79BE" w:rsidR="00490E04" w:rsidRDefault="00490E04" w:rsidP="00490E04">
      <w:pPr>
        <w:rPr>
          <w:lang w:val="en-US"/>
        </w:rPr>
      </w:pPr>
    </w:p>
    <w:p w14:paraId="3AAD61A3" w14:textId="28878E78" w:rsidR="00490E04" w:rsidRDefault="00490E04" w:rsidP="00490E04">
      <w:pPr>
        <w:rPr>
          <w:lang w:val="en-US"/>
        </w:rPr>
      </w:pPr>
    </w:p>
    <w:p w14:paraId="73716CC7" w14:textId="616710AB" w:rsidR="00490E04" w:rsidRDefault="00490E04" w:rsidP="00490E04">
      <w:pPr>
        <w:rPr>
          <w:lang w:val="en-US"/>
        </w:rPr>
      </w:pPr>
    </w:p>
    <w:p w14:paraId="49F74C0F" w14:textId="2F2DB06B" w:rsidR="00490E04" w:rsidRDefault="00490E04" w:rsidP="00490E04">
      <w:pPr>
        <w:rPr>
          <w:lang w:val="en-US"/>
        </w:rPr>
      </w:pPr>
    </w:p>
    <w:p w14:paraId="06D5D1F7" w14:textId="53E4A315" w:rsidR="00490E04" w:rsidRDefault="00490E04" w:rsidP="00490E04">
      <w:pPr>
        <w:rPr>
          <w:lang w:val="en-US"/>
        </w:rPr>
      </w:pPr>
    </w:p>
    <w:p w14:paraId="055138DF" w14:textId="17FF6721" w:rsidR="00490E04" w:rsidRDefault="00490E04" w:rsidP="00490E04">
      <w:pPr>
        <w:rPr>
          <w:lang w:val="en-US"/>
        </w:rPr>
      </w:pPr>
    </w:p>
    <w:p w14:paraId="3C242598" w14:textId="51C3126F" w:rsidR="00490E04" w:rsidRDefault="00490E04" w:rsidP="00490E04">
      <w:pPr>
        <w:rPr>
          <w:lang w:val="en-US"/>
        </w:rPr>
      </w:pPr>
    </w:p>
    <w:p w14:paraId="43A6FA79" w14:textId="77E3DF1A" w:rsidR="00490E04" w:rsidRDefault="00490E04" w:rsidP="00490E04">
      <w:pPr>
        <w:rPr>
          <w:lang w:val="en-US"/>
        </w:rPr>
      </w:pPr>
    </w:p>
    <w:p w14:paraId="7BF2DEE7" w14:textId="2F5E4ADD" w:rsidR="00490E04" w:rsidRDefault="00490E04" w:rsidP="00490E04">
      <w:pPr>
        <w:rPr>
          <w:lang w:val="en-US"/>
        </w:rPr>
      </w:pPr>
    </w:p>
    <w:p w14:paraId="4F6ADF5E" w14:textId="5208063E" w:rsidR="00490E04" w:rsidRDefault="00490E04" w:rsidP="00490E04">
      <w:pPr>
        <w:rPr>
          <w:lang w:val="en-US"/>
        </w:rPr>
      </w:pPr>
    </w:p>
    <w:p w14:paraId="18E46459" w14:textId="0CEA6C6C" w:rsidR="00490E04" w:rsidRDefault="00490E04" w:rsidP="00490E04">
      <w:pPr>
        <w:rPr>
          <w:lang w:val="en-US"/>
        </w:rPr>
      </w:pPr>
    </w:p>
    <w:p w14:paraId="184E26A8" w14:textId="092DB016" w:rsidR="00490E04" w:rsidRDefault="00490E04" w:rsidP="00490E04">
      <w:pPr>
        <w:rPr>
          <w:lang w:val="en-US"/>
        </w:rPr>
      </w:pPr>
    </w:p>
    <w:p w14:paraId="38C8E02F" w14:textId="0D4D3AA7" w:rsidR="00490E04" w:rsidRDefault="00490E04" w:rsidP="00490E04">
      <w:pPr>
        <w:rPr>
          <w:lang w:val="en-US"/>
        </w:rPr>
      </w:pPr>
    </w:p>
    <w:p w14:paraId="66CFC865" w14:textId="4C47BF94" w:rsidR="00490E04" w:rsidRDefault="00490E04" w:rsidP="00490E04">
      <w:pPr>
        <w:rPr>
          <w:lang w:val="en-US"/>
        </w:rPr>
      </w:pPr>
    </w:p>
    <w:p w14:paraId="778D7863" w14:textId="09507630" w:rsidR="00490E04" w:rsidRDefault="00490E04" w:rsidP="00490E04">
      <w:pPr>
        <w:rPr>
          <w:lang w:val="en-US"/>
        </w:rPr>
      </w:pPr>
    </w:p>
    <w:p w14:paraId="6ED2CB9A" w14:textId="27D9CDAE" w:rsidR="00490E04" w:rsidRDefault="00490E04" w:rsidP="00490E04">
      <w:pPr>
        <w:rPr>
          <w:lang w:val="en-US"/>
        </w:rPr>
      </w:pPr>
    </w:p>
    <w:p w14:paraId="69B45411" w14:textId="4609F16F" w:rsidR="00490E04" w:rsidRDefault="00490E04" w:rsidP="00490E04">
      <w:pPr>
        <w:rPr>
          <w:lang w:val="en-US"/>
        </w:rPr>
      </w:pPr>
    </w:p>
    <w:p w14:paraId="06800053" w14:textId="77993130" w:rsidR="00490E04" w:rsidRDefault="00490E04" w:rsidP="00490E04">
      <w:pPr>
        <w:rPr>
          <w:lang w:val="en-US"/>
        </w:rPr>
      </w:pPr>
    </w:p>
    <w:p w14:paraId="4B00F1C0" w14:textId="7E474191" w:rsidR="00490E04" w:rsidRDefault="00490E04" w:rsidP="00490E04">
      <w:pPr>
        <w:rPr>
          <w:lang w:val="en-US"/>
        </w:rPr>
      </w:pPr>
    </w:p>
    <w:p w14:paraId="0EAB4A52" w14:textId="5C4EDBF7" w:rsidR="00490E04" w:rsidRDefault="00490E04" w:rsidP="00490E04">
      <w:pPr>
        <w:rPr>
          <w:lang w:val="en-US"/>
        </w:rPr>
      </w:pPr>
    </w:p>
    <w:p w14:paraId="58598B10" w14:textId="7E38DA12" w:rsidR="00490E04" w:rsidRDefault="00490E04" w:rsidP="00490E04">
      <w:pPr>
        <w:rPr>
          <w:lang w:val="en-US"/>
        </w:rPr>
      </w:pPr>
    </w:p>
    <w:p w14:paraId="6612EF01" w14:textId="7F67ECF9" w:rsidR="00490E04" w:rsidRDefault="00490E04" w:rsidP="00490E04">
      <w:pPr>
        <w:rPr>
          <w:lang w:val="en-US"/>
        </w:rPr>
      </w:pPr>
    </w:p>
    <w:p w14:paraId="50FB1713" w14:textId="4BB10F3D" w:rsidR="00490E04" w:rsidRDefault="00490E04" w:rsidP="00490E04">
      <w:pPr>
        <w:rPr>
          <w:lang w:val="en-US"/>
        </w:rPr>
      </w:pPr>
    </w:p>
    <w:p w14:paraId="62A2811B" w14:textId="0F3FE2DF" w:rsidR="00490E04" w:rsidRDefault="00490E04" w:rsidP="00490E04">
      <w:pPr>
        <w:rPr>
          <w:lang w:val="en-US"/>
        </w:rPr>
      </w:pPr>
    </w:p>
    <w:p w14:paraId="20EF345E" w14:textId="13B8CC33" w:rsidR="00490E04" w:rsidRDefault="00490E04" w:rsidP="00490E04">
      <w:pPr>
        <w:rPr>
          <w:lang w:val="en-US"/>
        </w:rPr>
      </w:pPr>
    </w:p>
    <w:p w14:paraId="337E7008" w14:textId="149CC2E4" w:rsidR="00490E04" w:rsidRDefault="00490E04" w:rsidP="00490E04">
      <w:pPr>
        <w:rPr>
          <w:lang w:val="en-US"/>
        </w:rPr>
      </w:pPr>
    </w:p>
    <w:p w14:paraId="5CED7274" w14:textId="1C4CACE0" w:rsidR="00490E04" w:rsidRDefault="00490E04" w:rsidP="00490E04">
      <w:pPr>
        <w:rPr>
          <w:lang w:val="en-US"/>
        </w:rPr>
      </w:pPr>
    </w:p>
    <w:p w14:paraId="4490D3F5" w14:textId="03203BE5" w:rsidR="00490E04" w:rsidRDefault="00490E04" w:rsidP="00490E04">
      <w:pPr>
        <w:rPr>
          <w:lang w:val="en-US"/>
        </w:rPr>
      </w:pPr>
    </w:p>
    <w:p w14:paraId="06A66429" w14:textId="385D3391" w:rsidR="00490E04" w:rsidRDefault="00490E04" w:rsidP="00490E04">
      <w:pPr>
        <w:rPr>
          <w:lang w:val="en-US"/>
        </w:rPr>
      </w:pPr>
    </w:p>
    <w:p w14:paraId="6A9014C2" w14:textId="34795841" w:rsidR="00490E04" w:rsidRDefault="00490E04" w:rsidP="00490E04">
      <w:pPr>
        <w:rPr>
          <w:lang w:val="en-US"/>
        </w:rPr>
      </w:pPr>
    </w:p>
    <w:p w14:paraId="2E3B802B" w14:textId="3BB0C132" w:rsidR="00490E04" w:rsidRDefault="00490E04" w:rsidP="00490E04">
      <w:pPr>
        <w:rPr>
          <w:lang w:val="en-US"/>
        </w:rPr>
      </w:pPr>
    </w:p>
    <w:p w14:paraId="06F07143" w14:textId="5135BF80" w:rsidR="00490E04" w:rsidRDefault="00490E04" w:rsidP="00490E04">
      <w:pPr>
        <w:rPr>
          <w:lang w:val="en-US"/>
        </w:rPr>
      </w:pPr>
    </w:p>
    <w:p w14:paraId="16007921" w14:textId="2B33A27C" w:rsidR="00490E04" w:rsidRDefault="00490E04" w:rsidP="00490E04">
      <w:pPr>
        <w:rPr>
          <w:lang w:val="en-US"/>
        </w:rPr>
      </w:pPr>
    </w:p>
    <w:p w14:paraId="76ED2B10" w14:textId="0DC3CFBC" w:rsidR="00490E04" w:rsidRDefault="00490E04" w:rsidP="00490E04">
      <w:pPr>
        <w:rPr>
          <w:lang w:val="en-US"/>
        </w:rPr>
      </w:pPr>
    </w:p>
    <w:p w14:paraId="2C050630" w14:textId="57CB1D54" w:rsidR="00490E04" w:rsidRDefault="00490E04" w:rsidP="00490E04">
      <w:pPr>
        <w:rPr>
          <w:lang w:val="en-US"/>
        </w:rPr>
      </w:pPr>
    </w:p>
    <w:p w14:paraId="2630FAB5" w14:textId="400EA767" w:rsidR="00490E04" w:rsidRDefault="00490E04" w:rsidP="00490E04">
      <w:pPr>
        <w:rPr>
          <w:lang w:val="en-US"/>
        </w:rPr>
      </w:pPr>
    </w:p>
    <w:p w14:paraId="0D38F65C" w14:textId="5D4FD607" w:rsidR="00490E04" w:rsidRDefault="00490E04" w:rsidP="00490E04">
      <w:pPr>
        <w:rPr>
          <w:lang w:val="en-US"/>
        </w:rPr>
      </w:pPr>
    </w:p>
    <w:p w14:paraId="5AD2A3A2" w14:textId="77777777" w:rsidR="00490E04" w:rsidRDefault="00490E04" w:rsidP="00490E04">
      <w:pPr>
        <w:rPr>
          <w:lang w:val="en-US"/>
        </w:rPr>
      </w:pPr>
    </w:p>
    <w:p w14:paraId="43D6BD9F" w14:textId="20354F56" w:rsidR="00490E04" w:rsidRDefault="00490E04" w:rsidP="00490E04">
      <w:pPr>
        <w:rPr>
          <w:lang w:val="en-US"/>
        </w:rPr>
      </w:pPr>
    </w:p>
    <w:p w14:paraId="3831502A" w14:textId="77777777" w:rsidR="00490E04" w:rsidRPr="00490E04" w:rsidRDefault="00490E04" w:rsidP="00490E04">
      <w:pPr>
        <w:rPr>
          <w:lang w:val="en-US"/>
        </w:rPr>
      </w:pPr>
    </w:p>
    <w:p w14:paraId="1229DAAC" w14:textId="47BAD8EA" w:rsidR="00F118D0" w:rsidRDefault="00F118D0" w:rsidP="00F118D0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proofErr w:type="spellStart"/>
      <w:r w:rsidRPr="003D00D2">
        <w:rPr>
          <w:rFonts w:cs="Arial"/>
          <w:i/>
          <w:color w:val="0000FF"/>
          <w:lang w:val="en-US"/>
        </w:rPr>
        <w:lastRenderedPageBreak/>
        <w:t>Màn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Pr="003D00D2">
        <w:rPr>
          <w:rFonts w:cs="Arial"/>
          <w:i/>
          <w:color w:val="0000FF"/>
          <w:lang w:val="en-US"/>
        </w:rPr>
        <w:t>hình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527C43">
        <w:rPr>
          <w:rFonts w:cs="Arial"/>
          <w:i/>
          <w:color w:val="0000FF"/>
          <w:lang w:val="en-US"/>
        </w:rPr>
        <w:t>Phiểu</w:t>
      </w:r>
      <w:proofErr w:type="spellEnd"/>
      <w:r w:rsidR="00527C43">
        <w:rPr>
          <w:rFonts w:cs="Arial"/>
          <w:i/>
          <w:color w:val="0000FF"/>
          <w:lang w:val="en-US"/>
        </w:rPr>
        <w:t xml:space="preserve"> </w:t>
      </w:r>
      <w:proofErr w:type="spellStart"/>
      <w:r w:rsidR="00527C43">
        <w:rPr>
          <w:rFonts w:cs="Arial"/>
          <w:i/>
          <w:color w:val="0000FF"/>
          <w:lang w:val="en-US"/>
        </w:rPr>
        <w:t>bán</w:t>
      </w:r>
      <w:proofErr w:type="spellEnd"/>
      <w:r w:rsidR="00527C43">
        <w:rPr>
          <w:rFonts w:cs="Arial"/>
          <w:i/>
          <w:color w:val="0000FF"/>
          <w:lang w:val="en-US"/>
        </w:rPr>
        <w:t xml:space="preserve"> </w:t>
      </w:r>
      <w:proofErr w:type="spellStart"/>
      <w:r w:rsidR="00527C43">
        <w:rPr>
          <w:rFonts w:cs="Arial"/>
          <w:i/>
          <w:color w:val="0000FF"/>
          <w:lang w:val="en-US"/>
        </w:rPr>
        <w:t>sách</w:t>
      </w:r>
      <w:proofErr w:type="spellEnd"/>
      <w:r w:rsidR="00527C43">
        <w:rPr>
          <w:rFonts w:cs="Arial"/>
          <w:i/>
          <w:color w:val="0000FF"/>
          <w:lang w:val="en-US"/>
        </w:rPr>
        <w:t xml:space="preserve"> </w:t>
      </w:r>
    </w:p>
    <w:p w14:paraId="66205D13" w14:textId="56DD1E64" w:rsidR="00490E04" w:rsidRDefault="00490E04" w:rsidP="00490E04">
      <w:pPr>
        <w:rPr>
          <w:lang w:val="en-US"/>
        </w:rPr>
      </w:pPr>
    </w:p>
    <w:p w14:paraId="7BE3D8F0" w14:textId="6F065DA1" w:rsidR="00490E04" w:rsidRDefault="00490E04" w:rsidP="00490E04">
      <w:pPr>
        <w:rPr>
          <w:lang w:val="en-US"/>
        </w:rPr>
      </w:pPr>
    </w:p>
    <w:p w14:paraId="6242DFCC" w14:textId="3A908E1F" w:rsidR="00490E04" w:rsidRDefault="00490E04" w:rsidP="00490E04">
      <w:pPr>
        <w:rPr>
          <w:lang w:val="en-US"/>
        </w:rPr>
      </w:pPr>
    </w:p>
    <w:p w14:paraId="56A8FC26" w14:textId="2BDE232F" w:rsidR="00490E04" w:rsidRDefault="00490E04" w:rsidP="00490E04">
      <w:pPr>
        <w:rPr>
          <w:lang w:val="en-US"/>
        </w:rPr>
      </w:pPr>
    </w:p>
    <w:p w14:paraId="03F892B3" w14:textId="5DDC5691" w:rsidR="00490E04" w:rsidRDefault="00490E04" w:rsidP="00490E04">
      <w:pPr>
        <w:rPr>
          <w:lang w:val="en-US"/>
        </w:rPr>
      </w:pPr>
    </w:p>
    <w:p w14:paraId="68F1D4E9" w14:textId="2081DF7D" w:rsidR="00490E04" w:rsidRDefault="00490E04" w:rsidP="00490E04">
      <w:pPr>
        <w:rPr>
          <w:lang w:val="en-US"/>
        </w:rPr>
      </w:pPr>
    </w:p>
    <w:p w14:paraId="31678704" w14:textId="6BB37EAA" w:rsidR="00490E04" w:rsidRDefault="00490E04" w:rsidP="00490E04">
      <w:pPr>
        <w:rPr>
          <w:lang w:val="en-US"/>
        </w:rPr>
      </w:pPr>
    </w:p>
    <w:p w14:paraId="600F3445" w14:textId="4255264A" w:rsidR="00490E04" w:rsidRDefault="00490E04" w:rsidP="00490E04">
      <w:pPr>
        <w:rPr>
          <w:lang w:val="en-US"/>
        </w:rPr>
      </w:pPr>
    </w:p>
    <w:p w14:paraId="57AABBF3" w14:textId="4BF935AA" w:rsidR="00490E04" w:rsidRDefault="00490E04" w:rsidP="00490E04">
      <w:pPr>
        <w:rPr>
          <w:lang w:val="en-US"/>
        </w:rPr>
      </w:pPr>
    </w:p>
    <w:p w14:paraId="328C932D" w14:textId="55F6E5B6" w:rsidR="00490E04" w:rsidRDefault="00490E04" w:rsidP="00490E04">
      <w:pPr>
        <w:rPr>
          <w:lang w:val="en-US"/>
        </w:rPr>
      </w:pPr>
    </w:p>
    <w:p w14:paraId="7BD75214" w14:textId="0E74B6BD" w:rsidR="00490E04" w:rsidRDefault="00490E04" w:rsidP="00490E04">
      <w:pPr>
        <w:rPr>
          <w:lang w:val="en-US"/>
        </w:rPr>
      </w:pPr>
    </w:p>
    <w:p w14:paraId="2E9332AC" w14:textId="600BCB4C" w:rsidR="00490E04" w:rsidRDefault="00490E04" w:rsidP="00490E04">
      <w:pPr>
        <w:rPr>
          <w:lang w:val="en-US"/>
        </w:rPr>
      </w:pPr>
    </w:p>
    <w:p w14:paraId="3F830225" w14:textId="1FF60F9F" w:rsidR="00490E04" w:rsidRDefault="00490E04" w:rsidP="00490E04">
      <w:pPr>
        <w:rPr>
          <w:lang w:val="en-US"/>
        </w:rPr>
      </w:pPr>
    </w:p>
    <w:p w14:paraId="3DC219DC" w14:textId="5A66D141" w:rsidR="00490E04" w:rsidRDefault="00490E04" w:rsidP="00490E04">
      <w:pPr>
        <w:rPr>
          <w:lang w:val="en-US"/>
        </w:rPr>
      </w:pPr>
    </w:p>
    <w:p w14:paraId="35769DA1" w14:textId="2289FC5C" w:rsidR="00490E04" w:rsidRDefault="00490E04" w:rsidP="00490E04">
      <w:pPr>
        <w:rPr>
          <w:lang w:val="en-US"/>
        </w:rPr>
      </w:pPr>
    </w:p>
    <w:p w14:paraId="22A32B38" w14:textId="68BDB5FE" w:rsidR="00490E04" w:rsidRDefault="00490E04" w:rsidP="00490E04">
      <w:pPr>
        <w:rPr>
          <w:lang w:val="en-US"/>
        </w:rPr>
      </w:pPr>
    </w:p>
    <w:p w14:paraId="50FBC962" w14:textId="666994F5" w:rsidR="00490E04" w:rsidRDefault="00490E04" w:rsidP="00490E04">
      <w:pPr>
        <w:rPr>
          <w:lang w:val="en-US"/>
        </w:rPr>
      </w:pPr>
    </w:p>
    <w:p w14:paraId="7B846B78" w14:textId="221BCD16" w:rsidR="00490E04" w:rsidRDefault="00490E04" w:rsidP="00490E04">
      <w:pPr>
        <w:rPr>
          <w:lang w:val="en-US"/>
        </w:rPr>
      </w:pPr>
    </w:p>
    <w:p w14:paraId="1F978D73" w14:textId="141A410F" w:rsidR="00490E04" w:rsidRDefault="00490E04" w:rsidP="00490E04">
      <w:pPr>
        <w:rPr>
          <w:lang w:val="en-US"/>
        </w:rPr>
      </w:pPr>
    </w:p>
    <w:p w14:paraId="4E3E8C7A" w14:textId="50A00EB8" w:rsidR="00490E04" w:rsidRDefault="00490E04" w:rsidP="00490E04">
      <w:pPr>
        <w:rPr>
          <w:lang w:val="en-US"/>
        </w:rPr>
      </w:pPr>
    </w:p>
    <w:p w14:paraId="27617FFD" w14:textId="6277C9E6" w:rsidR="00490E04" w:rsidRDefault="00490E04" w:rsidP="00490E04">
      <w:pPr>
        <w:rPr>
          <w:lang w:val="en-US"/>
        </w:rPr>
      </w:pPr>
    </w:p>
    <w:p w14:paraId="28897737" w14:textId="3CAF39B8" w:rsidR="00490E04" w:rsidRDefault="00490E04" w:rsidP="00490E04">
      <w:pPr>
        <w:rPr>
          <w:lang w:val="en-US"/>
        </w:rPr>
      </w:pPr>
    </w:p>
    <w:p w14:paraId="29461F49" w14:textId="022B0C63" w:rsidR="00490E04" w:rsidRDefault="00490E04" w:rsidP="00490E04">
      <w:pPr>
        <w:rPr>
          <w:lang w:val="en-US"/>
        </w:rPr>
      </w:pPr>
    </w:p>
    <w:p w14:paraId="4886F5C6" w14:textId="7C8F9587" w:rsidR="00490E04" w:rsidRDefault="00490E04" w:rsidP="00490E04">
      <w:pPr>
        <w:rPr>
          <w:lang w:val="en-US"/>
        </w:rPr>
      </w:pPr>
    </w:p>
    <w:p w14:paraId="2B6862C4" w14:textId="5EA1C375" w:rsidR="00490E04" w:rsidRDefault="00490E04" w:rsidP="00490E04">
      <w:pPr>
        <w:rPr>
          <w:lang w:val="en-US"/>
        </w:rPr>
      </w:pPr>
    </w:p>
    <w:p w14:paraId="7ED43990" w14:textId="77777777" w:rsidR="00490E04" w:rsidRDefault="00490E04" w:rsidP="00490E04">
      <w:pPr>
        <w:rPr>
          <w:lang w:val="en-US"/>
        </w:rPr>
      </w:pPr>
    </w:p>
    <w:p w14:paraId="68E3D90C" w14:textId="080A8E62" w:rsidR="00490E04" w:rsidRDefault="00490E04" w:rsidP="00490E04">
      <w:pPr>
        <w:rPr>
          <w:lang w:val="en-US"/>
        </w:rPr>
      </w:pPr>
    </w:p>
    <w:p w14:paraId="18050418" w14:textId="137AD2EE" w:rsidR="00490E04" w:rsidRDefault="00490E04" w:rsidP="00490E04">
      <w:pPr>
        <w:rPr>
          <w:lang w:val="en-US"/>
        </w:rPr>
      </w:pPr>
    </w:p>
    <w:p w14:paraId="69FAAF81" w14:textId="512BC6CC" w:rsidR="00490E04" w:rsidRDefault="00490E04" w:rsidP="00490E04">
      <w:pPr>
        <w:rPr>
          <w:lang w:val="en-US"/>
        </w:rPr>
      </w:pPr>
    </w:p>
    <w:p w14:paraId="17765F45" w14:textId="3331A7C5" w:rsidR="00490E04" w:rsidRDefault="00490E04" w:rsidP="00490E04">
      <w:pPr>
        <w:rPr>
          <w:lang w:val="en-US"/>
        </w:rPr>
      </w:pPr>
    </w:p>
    <w:p w14:paraId="12FDF1E8" w14:textId="333613BE" w:rsidR="00490E04" w:rsidRDefault="00490E04" w:rsidP="00490E04">
      <w:pPr>
        <w:rPr>
          <w:lang w:val="en-US"/>
        </w:rPr>
      </w:pPr>
    </w:p>
    <w:p w14:paraId="3CA03E49" w14:textId="6A823D53" w:rsidR="00490E04" w:rsidRDefault="00490E04" w:rsidP="00490E04">
      <w:pPr>
        <w:rPr>
          <w:lang w:val="en-US"/>
        </w:rPr>
      </w:pPr>
    </w:p>
    <w:p w14:paraId="21778BF2" w14:textId="024080E2" w:rsidR="00490E04" w:rsidRDefault="00490E04" w:rsidP="00490E04">
      <w:pPr>
        <w:rPr>
          <w:lang w:val="en-US"/>
        </w:rPr>
      </w:pPr>
    </w:p>
    <w:p w14:paraId="7F9D19E4" w14:textId="48F73E16" w:rsidR="00490E04" w:rsidRDefault="00490E04" w:rsidP="00490E04">
      <w:pPr>
        <w:rPr>
          <w:lang w:val="en-US"/>
        </w:rPr>
      </w:pPr>
    </w:p>
    <w:p w14:paraId="50159EF1" w14:textId="687F724B" w:rsidR="00490E04" w:rsidRDefault="00490E04" w:rsidP="00490E04">
      <w:pPr>
        <w:rPr>
          <w:lang w:val="en-US"/>
        </w:rPr>
      </w:pPr>
    </w:p>
    <w:p w14:paraId="7C5092EA" w14:textId="3A211BE3" w:rsidR="00490E04" w:rsidRDefault="00490E04" w:rsidP="00490E04">
      <w:pPr>
        <w:rPr>
          <w:lang w:val="en-US"/>
        </w:rPr>
      </w:pPr>
    </w:p>
    <w:p w14:paraId="23379721" w14:textId="26AD814A" w:rsidR="00490E04" w:rsidRDefault="00490E04" w:rsidP="00490E04">
      <w:pPr>
        <w:rPr>
          <w:lang w:val="en-US"/>
        </w:rPr>
      </w:pPr>
    </w:p>
    <w:p w14:paraId="6945C57A" w14:textId="34B5D21B" w:rsidR="00490E04" w:rsidRDefault="00490E04" w:rsidP="00490E04">
      <w:pPr>
        <w:rPr>
          <w:lang w:val="en-US"/>
        </w:rPr>
      </w:pPr>
    </w:p>
    <w:p w14:paraId="3E4A2828" w14:textId="3DF351E9" w:rsidR="00490E04" w:rsidRDefault="00490E04" w:rsidP="00490E04">
      <w:pPr>
        <w:rPr>
          <w:lang w:val="en-US"/>
        </w:rPr>
      </w:pPr>
    </w:p>
    <w:p w14:paraId="3A9A2725" w14:textId="46DC8591" w:rsidR="00490E04" w:rsidRDefault="00490E04" w:rsidP="00490E04">
      <w:pPr>
        <w:rPr>
          <w:lang w:val="en-US"/>
        </w:rPr>
      </w:pPr>
    </w:p>
    <w:p w14:paraId="14FCDE53" w14:textId="43E9D70A" w:rsidR="00490E04" w:rsidRDefault="00490E04" w:rsidP="00490E04">
      <w:pPr>
        <w:rPr>
          <w:lang w:val="en-US"/>
        </w:rPr>
      </w:pPr>
    </w:p>
    <w:p w14:paraId="7CEB8002" w14:textId="719AC3B6" w:rsidR="00490E04" w:rsidRDefault="00490E04" w:rsidP="00490E04">
      <w:pPr>
        <w:rPr>
          <w:lang w:val="en-US"/>
        </w:rPr>
      </w:pPr>
    </w:p>
    <w:p w14:paraId="5953080A" w14:textId="61684943" w:rsidR="00490E04" w:rsidRDefault="00490E04" w:rsidP="00490E04">
      <w:pPr>
        <w:rPr>
          <w:lang w:val="en-US"/>
        </w:rPr>
      </w:pPr>
    </w:p>
    <w:p w14:paraId="78CF832D" w14:textId="4BE84E82" w:rsidR="00490E04" w:rsidRDefault="00490E04" w:rsidP="00490E04">
      <w:pPr>
        <w:rPr>
          <w:lang w:val="en-US"/>
        </w:rPr>
      </w:pPr>
    </w:p>
    <w:p w14:paraId="2A18A021" w14:textId="77777777" w:rsidR="00490E04" w:rsidRPr="00490E04" w:rsidRDefault="00490E04" w:rsidP="00490E04">
      <w:pPr>
        <w:rPr>
          <w:lang w:val="en-US"/>
        </w:rPr>
      </w:pPr>
    </w:p>
    <w:p w14:paraId="18E54D4D" w14:textId="029F9A77" w:rsidR="00F118D0" w:rsidRDefault="00F118D0" w:rsidP="00F118D0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proofErr w:type="spellStart"/>
      <w:r w:rsidRPr="003D00D2">
        <w:rPr>
          <w:rFonts w:cs="Arial"/>
          <w:i/>
          <w:color w:val="0000FF"/>
          <w:lang w:val="en-US"/>
        </w:rPr>
        <w:lastRenderedPageBreak/>
        <w:t>Màn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Pr="003D00D2">
        <w:rPr>
          <w:rFonts w:cs="Arial"/>
          <w:i/>
          <w:color w:val="0000FF"/>
          <w:lang w:val="en-US"/>
        </w:rPr>
        <w:t>hình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1D6114">
        <w:rPr>
          <w:rFonts w:cs="Arial"/>
          <w:i/>
          <w:color w:val="0000FF"/>
          <w:lang w:val="en-US"/>
        </w:rPr>
        <w:t>Quản</w:t>
      </w:r>
      <w:proofErr w:type="spellEnd"/>
      <w:r w:rsidR="001D6114">
        <w:rPr>
          <w:rFonts w:cs="Arial"/>
          <w:i/>
          <w:color w:val="0000FF"/>
          <w:lang w:val="en-US"/>
        </w:rPr>
        <w:t xml:space="preserve"> </w:t>
      </w:r>
      <w:proofErr w:type="spellStart"/>
      <w:r w:rsidR="001D6114">
        <w:rPr>
          <w:rFonts w:cs="Arial"/>
          <w:i/>
          <w:color w:val="0000FF"/>
          <w:lang w:val="en-US"/>
        </w:rPr>
        <w:t>lí</w:t>
      </w:r>
      <w:proofErr w:type="spellEnd"/>
      <w:r w:rsidR="001D6114">
        <w:rPr>
          <w:rFonts w:cs="Arial"/>
          <w:i/>
          <w:color w:val="0000FF"/>
          <w:lang w:val="en-US"/>
        </w:rPr>
        <w:t xml:space="preserve"> </w:t>
      </w:r>
      <w:proofErr w:type="spellStart"/>
      <w:r w:rsidR="001D6114">
        <w:rPr>
          <w:rFonts w:cs="Arial"/>
          <w:i/>
          <w:color w:val="0000FF"/>
          <w:lang w:val="en-US"/>
        </w:rPr>
        <w:t>hóa</w:t>
      </w:r>
      <w:proofErr w:type="spellEnd"/>
      <w:r w:rsidR="001D6114">
        <w:rPr>
          <w:rFonts w:cs="Arial"/>
          <w:i/>
          <w:color w:val="0000FF"/>
          <w:lang w:val="en-US"/>
        </w:rPr>
        <w:t xml:space="preserve"> </w:t>
      </w:r>
      <w:proofErr w:type="spellStart"/>
      <w:r w:rsidR="001D6114">
        <w:rPr>
          <w:rFonts w:cs="Arial"/>
          <w:i/>
          <w:color w:val="0000FF"/>
          <w:lang w:val="en-US"/>
        </w:rPr>
        <w:t>đơn</w:t>
      </w:r>
      <w:proofErr w:type="spellEnd"/>
    </w:p>
    <w:p w14:paraId="3FF584AC" w14:textId="2EB15641" w:rsidR="00490E04" w:rsidRDefault="00490E04" w:rsidP="00490E04">
      <w:pPr>
        <w:rPr>
          <w:lang w:val="en-US"/>
        </w:rPr>
      </w:pPr>
    </w:p>
    <w:p w14:paraId="6446C8B6" w14:textId="0A8EEACD" w:rsidR="00490E04" w:rsidRDefault="00490E04" w:rsidP="00490E04">
      <w:pPr>
        <w:rPr>
          <w:lang w:val="en-US"/>
        </w:rPr>
      </w:pPr>
    </w:p>
    <w:p w14:paraId="27D2778B" w14:textId="5040C465" w:rsidR="00490E04" w:rsidRDefault="00490E04" w:rsidP="00490E04">
      <w:pPr>
        <w:rPr>
          <w:lang w:val="en-US"/>
        </w:rPr>
      </w:pPr>
    </w:p>
    <w:p w14:paraId="5FBB39AC" w14:textId="2CA0534D" w:rsidR="00490E04" w:rsidRDefault="00490E04" w:rsidP="00490E04">
      <w:pPr>
        <w:rPr>
          <w:lang w:val="en-US"/>
        </w:rPr>
      </w:pPr>
    </w:p>
    <w:p w14:paraId="1DA88652" w14:textId="6535A6FE" w:rsidR="00490E04" w:rsidRDefault="00490E04" w:rsidP="00490E04">
      <w:pPr>
        <w:rPr>
          <w:lang w:val="en-US"/>
        </w:rPr>
      </w:pPr>
    </w:p>
    <w:p w14:paraId="565448BF" w14:textId="7A77A57E" w:rsidR="00490E04" w:rsidRDefault="00490E04" w:rsidP="00490E04">
      <w:pPr>
        <w:rPr>
          <w:lang w:val="en-US"/>
        </w:rPr>
      </w:pPr>
    </w:p>
    <w:p w14:paraId="5B14D85F" w14:textId="49BD8941" w:rsidR="00490E04" w:rsidRDefault="00490E04" w:rsidP="00490E04">
      <w:pPr>
        <w:rPr>
          <w:lang w:val="en-US"/>
        </w:rPr>
      </w:pPr>
    </w:p>
    <w:p w14:paraId="07476D2A" w14:textId="5A33A2F9" w:rsidR="00490E04" w:rsidRDefault="00490E04" w:rsidP="00490E04">
      <w:pPr>
        <w:rPr>
          <w:lang w:val="en-US"/>
        </w:rPr>
      </w:pPr>
    </w:p>
    <w:p w14:paraId="0A000593" w14:textId="3DE28715" w:rsidR="00490E04" w:rsidRDefault="00490E04" w:rsidP="00490E04">
      <w:pPr>
        <w:rPr>
          <w:lang w:val="en-US"/>
        </w:rPr>
      </w:pPr>
    </w:p>
    <w:p w14:paraId="366510B0" w14:textId="5E3E0488" w:rsidR="00490E04" w:rsidRDefault="00490E04" w:rsidP="00490E04">
      <w:pPr>
        <w:rPr>
          <w:lang w:val="en-US"/>
        </w:rPr>
      </w:pPr>
    </w:p>
    <w:p w14:paraId="0C40B205" w14:textId="28FA30C6" w:rsidR="00490E04" w:rsidRDefault="00490E04" w:rsidP="00490E04">
      <w:pPr>
        <w:rPr>
          <w:lang w:val="en-US"/>
        </w:rPr>
      </w:pPr>
    </w:p>
    <w:p w14:paraId="212DF64C" w14:textId="7B4E7754" w:rsidR="00490E04" w:rsidRDefault="00490E04" w:rsidP="00490E04">
      <w:pPr>
        <w:rPr>
          <w:lang w:val="en-US"/>
        </w:rPr>
      </w:pPr>
    </w:p>
    <w:p w14:paraId="0C44DACA" w14:textId="488A21DE" w:rsidR="00490E04" w:rsidRDefault="00490E04" w:rsidP="00490E04">
      <w:pPr>
        <w:rPr>
          <w:lang w:val="en-US"/>
        </w:rPr>
      </w:pPr>
    </w:p>
    <w:p w14:paraId="76421B1C" w14:textId="6116FCBA" w:rsidR="00490E04" w:rsidRDefault="00490E04" w:rsidP="00490E04">
      <w:pPr>
        <w:rPr>
          <w:lang w:val="en-US"/>
        </w:rPr>
      </w:pPr>
    </w:p>
    <w:p w14:paraId="49EA59A4" w14:textId="3E7DBBE6" w:rsidR="00490E04" w:rsidRDefault="00490E04" w:rsidP="00490E04">
      <w:pPr>
        <w:rPr>
          <w:lang w:val="en-US"/>
        </w:rPr>
      </w:pPr>
    </w:p>
    <w:p w14:paraId="789E3FCB" w14:textId="6A023565" w:rsidR="00490E04" w:rsidRDefault="00490E04" w:rsidP="00490E04">
      <w:pPr>
        <w:rPr>
          <w:lang w:val="en-US"/>
        </w:rPr>
      </w:pPr>
    </w:p>
    <w:p w14:paraId="71C75E32" w14:textId="0875A3B2" w:rsidR="00490E04" w:rsidRDefault="00490E04" w:rsidP="00490E04">
      <w:pPr>
        <w:rPr>
          <w:lang w:val="en-US"/>
        </w:rPr>
      </w:pPr>
    </w:p>
    <w:p w14:paraId="24159D23" w14:textId="6C3A0767" w:rsidR="00490E04" w:rsidRDefault="00490E04" w:rsidP="00490E04">
      <w:pPr>
        <w:rPr>
          <w:lang w:val="en-US"/>
        </w:rPr>
      </w:pPr>
    </w:p>
    <w:p w14:paraId="093AE365" w14:textId="33325F9A" w:rsidR="00490E04" w:rsidRDefault="00490E04" w:rsidP="00490E04">
      <w:pPr>
        <w:rPr>
          <w:lang w:val="en-US"/>
        </w:rPr>
      </w:pPr>
    </w:p>
    <w:p w14:paraId="2E8A5C7B" w14:textId="0D0AA3BE" w:rsidR="00490E04" w:rsidRDefault="00490E04" w:rsidP="00490E04">
      <w:pPr>
        <w:rPr>
          <w:lang w:val="en-US"/>
        </w:rPr>
      </w:pPr>
    </w:p>
    <w:p w14:paraId="6C386751" w14:textId="4AE09093" w:rsidR="00490E04" w:rsidRDefault="00490E04" w:rsidP="00490E04">
      <w:pPr>
        <w:rPr>
          <w:lang w:val="en-US"/>
        </w:rPr>
      </w:pPr>
    </w:p>
    <w:p w14:paraId="241744E0" w14:textId="2BBA0750" w:rsidR="00490E04" w:rsidRDefault="00490E04" w:rsidP="00490E04">
      <w:pPr>
        <w:rPr>
          <w:lang w:val="en-US"/>
        </w:rPr>
      </w:pPr>
    </w:p>
    <w:p w14:paraId="1AB75BE9" w14:textId="074DB6F1" w:rsidR="00490E04" w:rsidRDefault="00490E04" w:rsidP="00490E04">
      <w:pPr>
        <w:rPr>
          <w:lang w:val="en-US"/>
        </w:rPr>
      </w:pPr>
    </w:p>
    <w:p w14:paraId="4B6FDEFE" w14:textId="1DCA8CE5" w:rsidR="00490E04" w:rsidRDefault="00490E04" w:rsidP="00490E04">
      <w:pPr>
        <w:rPr>
          <w:lang w:val="en-US"/>
        </w:rPr>
      </w:pPr>
    </w:p>
    <w:p w14:paraId="7E8BDFC4" w14:textId="57145358" w:rsidR="00490E04" w:rsidRDefault="00490E04" w:rsidP="00490E04">
      <w:pPr>
        <w:rPr>
          <w:lang w:val="en-US"/>
        </w:rPr>
      </w:pPr>
    </w:p>
    <w:p w14:paraId="41CE3B99" w14:textId="1FD13440" w:rsidR="00490E04" w:rsidRDefault="00490E04" w:rsidP="00490E04">
      <w:pPr>
        <w:rPr>
          <w:lang w:val="en-US"/>
        </w:rPr>
      </w:pPr>
    </w:p>
    <w:p w14:paraId="37CE42A8" w14:textId="7EE004D7" w:rsidR="00490E04" w:rsidRDefault="00490E04" w:rsidP="00490E04">
      <w:pPr>
        <w:rPr>
          <w:lang w:val="en-US"/>
        </w:rPr>
      </w:pPr>
    </w:p>
    <w:p w14:paraId="732695D4" w14:textId="2A4ECB3F" w:rsidR="00490E04" w:rsidRDefault="00490E04" w:rsidP="00490E04">
      <w:pPr>
        <w:rPr>
          <w:lang w:val="en-US"/>
        </w:rPr>
      </w:pPr>
    </w:p>
    <w:p w14:paraId="2BD7F2A6" w14:textId="16849E14" w:rsidR="00490E04" w:rsidRDefault="00490E04" w:rsidP="00490E04">
      <w:pPr>
        <w:rPr>
          <w:lang w:val="en-US"/>
        </w:rPr>
      </w:pPr>
    </w:p>
    <w:p w14:paraId="78B11B96" w14:textId="3D7C3DC8" w:rsidR="00490E04" w:rsidRDefault="00490E04" w:rsidP="00490E04">
      <w:pPr>
        <w:rPr>
          <w:lang w:val="en-US"/>
        </w:rPr>
      </w:pPr>
    </w:p>
    <w:p w14:paraId="625AF7E6" w14:textId="56E50F04" w:rsidR="00490E04" w:rsidRDefault="00490E04" w:rsidP="00490E04">
      <w:pPr>
        <w:rPr>
          <w:lang w:val="en-US"/>
        </w:rPr>
      </w:pPr>
    </w:p>
    <w:p w14:paraId="2C7DEBD7" w14:textId="75CD5358" w:rsidR="00490E04" w:rsidRDefault="00490E04" w:rsidP="00490E04">
      <w:pPr>
        <w:rPr>
          <w:lang w:val="en-US"/>
        </w:rPr>
      </w:pPr>
    </w:p>
    <w:p w14:paraId="610358AB" w14:textId="586D8225" w:rsidR="00490E04" w:rsidRDefault="00490E04" w:rsidP="00490E04">
      <w:pPr>
        <w:rPr>
          <w:lang w:val="en-US"/>
        </w:rPr>
      </w:pPr>
    </w:p>
    <w:p w14:paraId="7C26A01A" w14:textId="70D8FD67" w:rsidR="00490E04" w:rsidRDefault="00490E04" w:rsidP="00490E04">
      <w:pPr>
        <w:rPr>
          <w:lang w:val="en-US"/>
        </w:rPr>
      </w:pPr>
    </w:p>
    <w:p w14:paraId="4F7E5147" w14:textId="3C00EA2F" w:rsidR="00490E04" w:rsidRDefault="00490E04" w:rsidP="00490E04">
      <w:pPr>
        <w:rPr>
          <w:lang w:val="en-US"/>
        </w:rPr>
      </w:pPr>
    </w:p>
    <w:p w14:paraId="0A24DB4E" w14:textId="42FDE4BA" w:rsidR="00490E04" w:rsidRDefault="00490E04" w:rsidP="00490E04">
      <w:pPr>
        <w:rPr>
          <w:lang w:val="en-US"/>
        </w:rPr>
      </w:pPr>
    </w:p>
    <w:p w14:paraId="213C7F8D" w14:textId="28F5FEBE" w:rsidR="00490E04" w:rsidRDefault="00490E04" w:rsidP="00490E04">
      <w:pPr>
        <w:rPr>
          <w:lang w:val="en-US"/>
        </w:rPr>
      </w:pPr>
    </w:p>
    <w:p w14:paraId="003A938C" w14:textId="623B1123" w:rsidR="00490E04" w:rsidRDefault="00490E04" w:rsidP="00490E04">
      <w:pPr>
        <w:rPr>
          <w:lang w:val="en-US"/>
        </w:rPr>
      </w:pPr>
    </w:p>
    <w:p w14:paraId="0F0D5D29" w14:textId="0EBBAFE9" w:rsidR="00490E04" w:rsidRDefault="00490E04" w:rsidP="00490E04">
      <w:pPr>
        <w:rPr>
          <w:lang w:val="en-US"/>
        </w:rPr>
      </w:pPr>
    </w:p>
    <w:p w14:paraId="51583218" w14:textId="3F86A241" w:rsidR="00490E04" w:rsidRDefault="00490E04" w:rsidP="00490E04">
      <w:pPr>
        <w:rPr>
          <w:lang w:val="en-US"/>
        </w:rPr>
      </w:pPr>
    </w:p>
    <w:p w14:paraId="2B0B61CB" w14:textId="6EB37BD7" w:rsidR="00490E04" w:rsidRDefault="00490E04" w:rsidP="00490E04">
      <w:pPr>
        <w:rPr>
          <w:lang w:val="en-US"/>
        </w:rPr>
      </w:pPr>
    </w:p>
    <w:p w14:paraId="76A2D1CD" w14:textId="5F57987C" w:rsidR="00490E04" w:rsidRDefault="00490E04" w:rsidP="00490E04">
      <w:pPr>
        <w:rPr>
          <w:lang w:val="en-US"/>
        </w:rPr>
      </w:pPr>
    </w:p>
    <w:p w14:paraId="3E81C65B" w14:textId="13A36DD3" w:rsidR="00490E04" w:rsidRDefault="00490E04" w:rsidP="00490E04">
      <w:pPr>
        <w:rPr>
          <w:lang w:val="en-US"/>
        </w:rPr>
      </w:pPr>
    </w:p>
    <w:p w14:paraId="7FB8E62E" w14:textId="73636B31" w:rsidR="00490E04" w:rsidRDefault="00490E04" w:rsidP="00490E04">
      <w:pPr>
        <w:rPr>
          <w:lang w:val="en-US"/>
        </w:rPr>
      </w:pPr>
    </w:p>
    <w:p w14:paraId="48143A00" w14:textId="77777777" w:rsidR="00490E04" w:rsidRPr="00490E04" w:rsidRDefault="00490E04" w:rsidP="00490E04">
      <w:pPr>
        <w:rPr>
          <w:lang w:val="en-US"/>
        </w:rPr>
      </w:pPr>
    </w:p>
    <w:p w14:paraId="7EAFA86E" w14:textId="48EF923A" w:rsidR="00F118D0" w:rsidRDefault="00F118D0" w:rsidP="00F118D0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proofErr w:type="spellStart"/>
      <w:r w:rsidRPr="003D00D2">
        <w:rPr>
          <w:rFonts w:cs="Arial"/>
          <w:i/>
          <w:color w:val="0000FF"/>
          <w:lang w:val="en-US"/>
        </w:rPr>
        <w:lastRenderedPageBreak/>
        <w:t>Màn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Pr="003D00D2">
        <w:rPr>
          <w:rFonts w:cs="Arial"/>
          <w:i/>
          <w:color w:val="0000FF"/>
          <w:lang w:val="en-US"/>
        </w:rPr>
        <w:t>hình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r w:rsidR="00486A45">
        <w:rPr>
          <w:rFonts w:cs="Arial"/>
          <w:i/>
          <w:color w:val="0000FF"/>
          <w:lang w:val="en-US"/>
        </w:rPr>
        <w:t xml:space="preserve">Chi </w:t>
      </w:r>
      <w:proofErr w:type="spellStart"/>
      <w:r w:rsidR="00486A45">
        <w:rPr>
          <w:rFonts w:cs="Arial"/>
          <w:i/>
          <w:color w:val="0000FF"/>
          <w:lang w:val="en-US"/>
        </w:rPr>
        <w:t>tiết</w:t>
      </w:r>
      <w:proofErr w:type="spellEnd"/>
      <w:r w:rsidR="00486A45">
        <w:rPr>
          <w:rFonts w:cs="Arial"/>
          <w:i/>
          <w:color w:val="0000FF"/>
          <w:lang w:val="en-US"/>
        </w:rPr>
        <w:t xml:space="preserve"> </w:t>
      </w:r>
      <w:proofErr w:type="spellStart"/>
      <w:r w:rsidR="00486A45">
        <w:rPr>
          <w:rFonts w:cs="Arial"/>
          <w:i/>
          <w:color w:val="0000FF"/>
          <w:lang w:val="en-US"/>
        </w:rPr>
        <w:t>hóa</w:t>
      </w:r>
      <w:proofErr w:type="spellEnd"/>
      <w:r w:rsidR="00486A45">
        <w:rPr>
          <w:rFonts w:cs="Arial"/>
          <w:i/>
          <w:color w:val="0000FF"/>
          <w:lang w:val="en-US"/>
        </w:rPr>
        <w:t xml:space="preserve"> </w:t>
      </w:r>
      <w:proofErr w:type="spellStart"/>
      <w:r w:rsidR="00486A45">
        <w:rPr>
          <w:rFonts w:cs="Arial"/>
          <w:i/>
          <w:color w:val="0000FF"/>
          <w:lang w:val="en-US"/>
        </w:rPr>
        <w:t>đơn</w:t>
      </w:r>
      <w:proofErr w:type="spellEnd"/>
    </w:p>
    <w:p w14:paraId="29C9A073" w14:textId="4B01EDF0" w:rsidR="00490E04" w:rsidRDefault="00490E04" w:rsidP="00490E04">
      <w:pPr>
        <w:rPr>
          <w:lang w:val="en-US"/>
        </w:rPr>
      </w:pPr>
    </w:p>
    <w:p w14:paraId="2411E529" w14:textId="5D91089F" w:rsidR="00490E04" w:rsidRDefault="00490E04" w:rsidP="00490E04">
      <w:pPr>
        <w:rPr>
          <w:lang w:val="en-US"/>
        </w:rPr>
      </w:pPr>
    </w:p>
    <w:p w14:paraId="2004947B" w14:textId="6AC0E88E" w:rsidR="00490E04" w:rsidRDefault="00490E04" w:rsidP="00490E04">
      <w:pPr>
        <w:rPr>
          <w:lang w:val="en-US"/>
        </w:rPr>
      </w:pPr>
    </w:p>
    <w:p w14:paraId="05A6806F" w14:textId="5F99C491" w:rsidR="00490E04" w:rsidRDefault="00490E04" w:rsidP="00490E04">
      <w:pPr>
        <w:rPr>
          <w:lang w:val="en-US"/>
        </w:rPr>
      </w:pPr>
    </w:p>
    <w:p w14:paraId="2916C8E4" w14:textId="6A25A0FA" w:rsidR="00490E04" w:rsidRDefault="00490E04" w:rsidP="00490E04">
      <w:pPr>
        <w:rPr>
          <w:lang w:val="en-US"/>
        </w:rPr>
      </w:pPr>
    </w:p>
    <w:p w14:paraId="409D81F8" w14:textId="758FD730" w:rsidR="00490E04" w:rsidRDefault="00490E04" w:rsidP="00490E04">
      <w:pPr>
        <w:rPr>
          <w:lang w:val="en-US"/>
        </w:rPr>
      </w:pPr>
    </w:p>
    <w:p w14:paraId="2A3F534F" w14:textId="5A6BD5BD" w:rsidR="00490E04" w:rsidRDefault="00490E04" w:rsidP="00490E04">
      <w:pPr>
        <w:rPr>
          <w:lang w:val="en-US"/>
        </w:rPr>
      </w:pPr>
    </w:p>
    <w:p w14:paraId="75F39DE8" w14:textId="1DFDBCDA" w:rsidR="00490E04" w:rsidRDefault="00490E04" w:rsidP="00490E04">
      <w:pPr>
        <w:rPr>
          <w:lang w:val="en-US"/>
        </w:rPr>
      </w:pPr>
    </w:p>
    <w:p w14:paraId="2A42BC81" w14:textId="5D467B60" w:rsidR="00490E04" w:rsidRDefault="00490E04" w:rsidP="00490E04">
      <w:pPr>
        <w:rPr>
          <w:lang w:val="en-US"/>
        </w:rPr>
      </w:pPr>
    </w:p>
    <w:p w14:paraId="73F7FBE5" w14:textId="0B878139" w:rsidR="00490E04" w:rsidRDefault="00490E04" w:rsidP="00490E04">
      <w:pPr>
        <w:rPr>
          <w:lang w:val="en-US"/>
        </w:rPr>
      </w:pPr>
    </w:p>
    <w:p w14:paraId="68751317" w14:textId="6E6A39B6" w:rsidR="00490E04" w:rsidRDefault="00490E04" w:rsidP="00490E04">
      <w:pPr>
        <w:rPr>
          <w:lang w:val="en-US"/>
        </w:rPr>
      </w:pPr>
    </w:p>
    <w:p w14:paraId="7C34EB95" w14:textId="153EA5B2" w:rsidR="00490E04" w:rsidRDefault="00490E04" w:rsidP="00490E04">
      <w:pPr>
        <w:rPr>
          <w:lang w:val="en-US"/>
        </w:rPr>
      </w:pPr>
    </w:p>
    <w:p w14:paraId="1F676D2A" w14:textId="5DD3B361" w:rsidR="00490E04" w:rsidRDefault="00490E04" w:rsidP="00490E04">
      <w:pPr>
        <w:rPr>
          <w:lang w:val="en-US"/>
        </w:rPr>
      </w:pPr>
    </w:p>
    <w:p w14:paraId="1D958940" w14:textId="0CBF1D24" w:rsidR="00490E04" w:rsidRDefault="00490E04" w:rsidP="00490E04">
      <w:pPr>
        <w:rPr>
          <w:lang w:val="en-US"/>
        </w:rPr>
      </w:pPr>
    </w:p>
    <w:p w14:paraId="1ACDAD18" w14:textId="5F764257" w:rsidR="00490E04" w:rsidRDefault="00490E04" w:rsidP="00490E04">
      <w:pPr>
        <w:rPr>
          <w:lang w:val="en-US"/>
        </w:rPr>
      </w:pPr>
    </w:p>
    <w:p w14:paraId="56DBEE87" w14:textId="4E5A9299" w:rsidR="00490E04" w:rsidRDefault="00490E04" w:rsidP="00490E04">
      <w:pPr>
        <w:rPr>
          <w:lang w:val="en-US"/>
        </w:rPr>
      </w:pPr>
    </w:p>
    <w:p w14:paraId="03B6E475" w14:textId="1A670D0F" w:rsidR="00490E04" w:rsidRDefault="00490E04" w:rsidP="00490E04">
      <w:pPr>
        <w:rPr>
          <w:lang w:val="en-US"/>
        </w:rPr>
      </w:pPr>
    </w:p>
    <w:p w14:paraId="7E6CC6E5" w14:textId="2E174637" w:rsidR="00490E04" w:rsidRDefault="00490E04" w:rsidP="00490E04">
      <w:pPr>
        <w:rPr>
          <w:lang w:val="en-US"/>
        </w:rPr>
      </w:pPr>
    </w:p>
    <w:p w14:paraId="4DED6BBE" w14:textId="284B47F8" w:rsidR="00490E04" w:rsidRDefault="00490E04" w:rsidP="00490E04">
      <w:pPr>
        <w:rPr>
          <w:lang w:val="en-US"/>
        </w:rPr>
      </w:pPr>
    </w:p>
    <w:p w14:paraId="6B14B6CE" w14:textId="14B5E224" w:rsidR="00490E04" w:rsidRDefault="00490E04" w:rsidP="00490E04">
      <w:pPr>
        <w:rPr>
          <w:lang w:val="en-US"/>
        </w:rPr>
      </w:pPr>
    </w:p>
    <w:p w14:paraId="20B148BC" w14:textId="4C401CFA" w:rsidR="00490E04" w:rsidRDefault="00490E04" w:rsidP="00490E04">
      <w:pPr>
        <w:rPr>
          <w:lang w:val="en-US"/>
        </w:rPr>
      </w:pPr>
    </w:p>
    <w:p w14:paraId="52A48400" w14:textId="0C68E465" w:rsidR="00490E04" w:rsidRDefault="00490E04" w:rsidP="00490E04">
      <w:pPr>
        <w:rPr>
          <w:lang w:val="en-US"/>
        </w:rPr>
      </w:pPr>
    </w:p>
    <w:p w14:paraId="2F0EBBDA" w14:textId="634966C5" w:rsidR="00490E04" w:rsidRDefault="00490E04" w:rsidP="00490E04">
      <w:pPr>
        <w:rPr>
          <w:lang w:val="en-US"/>
        </w:rPr>
      </w:pPr>
    </w:p>
    <w:p w14:paraId="11F885D6" w14:textId="0633164C" w:rsidR="00490E04" w:rsidRDefault="00490E04" w:rsidP="00490E04">
      <w:pPr>
        <w:rPr>
          <w:lang w:val="en-US"/>
        </w:rPr>
      </w:pPr>
    </w:p>
    <w:p w14:paraId="70EB13E2" w14:textId="0566C0BD" w:rsidR="00490E04" w:rsidRDefault="00490E04" w:rsidP="00490E04">
      <w:pPr>
        <w:rPr>
          <w:lang w:val="en-US"/>
        </w:rPr>
      </w:pPr>
    </w:p>
    <w:p w14:paraId="51FCBB0C" w14:textId="67A09186" w:rsidR="00490E04" w:rsidRDefault="00490E04" w:rsidP="00490E04">
      <w:pPr>
        <w:rPr>
          <w:lang w:val="en-US"/>
        </w:rPr>
      </w:pPr>
    </w:p>
    <w:p w14:paraId="15FBBD8A" w14:textId="75A31445" w:rsidR="00490E04" w:rsidRDefault="00490E04" w:rsidP="00490E04">
      <w:pPr>
        <w:rPr>
          <w:lang w:val="en-US"/>
        </w:rPr>
      </w:pPr>
    </w:p>
    <w:p w14:paraId="0C4DA3AA" w14:textId="198C6955" w:rsidR="00490E04" w:rsidRDefault="00490E04" w:rsidP="00490E04">
      <w:pPr>
        <w:rPr>
          <w:lang w:val="en-US"/>
        </w:rPr>
      </w:pPr>
    </w:p>
    <w:p w14:paraId="3AB19AAD" w14:textId="4A87AC8C" w:rsidR="00490E04" w:rsidRDefault="00490E04" w:rsidP="00490E04">
      <w:pPr>
        <w:rPr>
          <w:lang w:val="en-US"/>
        </w:rPr>
      </w:pPr>
    </w:p>
    <w:p w14:paraId="51F35E8F" w14:textId="007F7CC7" w:rsidR="00490E04" w:rsidRDefault="00490E04" w:rsidP="00490E04">
      <w:pPr>
        <w:rPr>
          <w:lang w:val="en-US"/>
        </w:rPr>
      </w:pPr>
    </w:p>
    <w:p w14:paraId="35E29631" w14:textId="50A89C9C" w:rsidR="00490E04" w:rsidRDefault="00490E04" w:rsidP="00490E04">
      <w:pPr>
        <w:rPr>
          <w:lang w:val="en-US"/>
        </w:rPr>
      </w:pPr>
    </w:p>
    <w:p w14:paraId="6F8CE48F" w14:textId="0B2944A1" w:rsidR="00490E04" w:rsidRDefault="00490E04" w:rsidP="00490E04">
      <w:pPr>
        <w:rPr>
          <w:lang w:val="en-US"/>
        </w:rPr>
      </w:pPr>
    </w:p>
    <w:p w14:paraId="493A7F92" w14:textId="643CEEE3" w:rsidR="00490E04" w:rsidRDefault="00490E04" w:rsidP="00490E04">
      <w:pPr>
        <w:rPr>
          <w:lang w:val="en-US"/>
        </w:rPr>
      </w:pPr>
    </w:p>
    <w:p w14:paraId="10A5550E" w14:textId="31BCC4B7" w:rsidR="00490E04" w:rsidRDefault="00490E04" w:rsidP="00490E04">
      <w:pPr>
        <w:rPr>
          <w:lang w:val="en-US"/>
        </w:rPr>
      </w:pPr>
    </w:p>
    <w:p w14:paraId="31D37706" w14:textId="1889F327" w:rsidR="00490E04" w:rsidRDefault="00490E04" w:rsidP="00490E04">
      <w:pPr>
        <w:rPr>
          <w:lang w:val="en-US"/>
        </w:rPr>
      </w:pPr>
    </w:p>
    <w:p w14:paraId="7F41EE10" w14:textId="1F56E648" w:rsidR="00490E04" w:rsidRDefault="00490E04" w:rsidP="00490E04">
      <w:pPr>
        <w:rPr>
          <w:lang w:val="en-US"/>
        </w:rPr>
      </w:pPr>
    </w:p>
    <w:p w14:paraId="63CD2568" w14:textId="5020EB09" w:rsidR="00490E04" w:rsidRDefault="00490E04" w:rsidP="00490E04">
      <w:pPr>
        <w:rPr>
          <w:lang w:val="en-US"/>
        </w:rPr>
      </w:pPr>
    </w:p>
    <w:p w14:paraId="19E59376" w14:textId="1756CB85" w:rsidR="00490E04" w:rsidRDefault="00490E04" w:rsidP="00490E04">
      <w:pPr>
        <w:rPr>
          <w:lang w:val="en-US"/>
        </w:rPr>
      </w:pPr>
    </w:p>
    <w:p w14:paraId="77CA62E3" w14:textId="2A4099CC" w:rsidR="00490E04" w:rsidRDefault="00490E04" w:rsidP="00490E04">
      <w:pPr>
        <w:rPr>
          <w:lang w:val="en-US"/>
        </w:rPr>
      </w:pPr>
    </w:p>
    <w:p w14:paraId="0B59005A" w14:textId="706F3CFB" w:rsidR="00490E04" w:rsidRDefault="00490E04" w:rsidP="00490E04">
      <w:pPr>
        <w:rPr>
          <w:lang w:val="en-US"/>
        </w:rPr>
      </w:pPr>
    </w:p>
    <w:p w14:paraId="7683638A" w14:textId="298E96CD" w:rsidR="00490E04" w:rsidRDefault="00490E04" w:rsidP="00490E04">
      <w:pPr>
        <w:rPr>
          <w:lang w:val="en-US"/>
        </w:rPr>
      </w:pPr>
    </w:p>
    <w:p w14:paraId="5E3BFF14" w14:textId="3EB57C7B" w:rsidR="00490E04" w:rsidRDefault="00490E04" w:rsidP="00490E04">
      <w:pPr>
        <w:rPr>
          <w:lang w:val="en-US"/>
        </w:rPr>
      </w:pPr>
    </w:p>
    <w:p w14:paraId="537548D5" w14:textId="5577FE86" w:rsidR="00490E04" w:rsidRDefault="00490E04" w:rsidP="00490E04">
      <w:pPr>
        <w:rPr>
          <w:lang w:val="en-US"/>
        </w:rPr>
      </w:pPr>
    </w:p>
    <w:p w14:paraId="776C5123" w14:textId="1171B297" w:rsidR="00490E04" w:rsidRDefault="00490E04" w:rsidP="00490E04">
      <w:pPr>
        <w:rPr>
          <w:lang w:val="en-US"/>
        </w:rPr>
      </w:pPr>
    </w:p>
    <w:p w14:paraId="51DCFC88" w14:textId="77777777" w:rsidR="00490E04" w:rsidRPr="00490E04" w:rsidRDefault="00490E04" w:rsidP="00490E04">
      <w:pPr>
        <w:rPr>
          <w:lang w:val="en-US"/>
        </w:rPr>
      </w:pPr>
    </w:p>
    <w:p w14:paraId="33DD74F4" w14:textId="371D2C67" w:rsidR="00F118D0" w:rsidRDefault="00F118D0" w:rsidP="00F118D0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proofErr w:type="spellStart"/>
      <w:r w:rsidRPr="003D00D2">
        <w:rPr>
          <w:rFonts w:cs="Arial"/>
          <w:i/>
          <w:color w:val="0000FF"/>
          <w:lang w:val="en-US"/>
        </w:rPr>
        <w:lastRenderedPageBreak/>
        <w:t>Màn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Pr="003D00D2">
        <w:rPr>
          <w:rFonts w:cs="Arial"/>
          <w:i/>
          <w:color w:val="0000FF"/>
          <w:lang w:val="en-US"/>
        </w:rPr>
        <w:t>hình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A5451A">
        <w:rPr>
          <w:rFonts w:cs="Arial"/>
          <w:i/>
          <w:color w:val="0000FF"/>
          <w:lang w:val="en-US"/>
        </w:rPr>
        <w:t>Quản</w:t>
      </w:r>
      <w:proofErr w:type="spellEnd"/>
      <w:r w:rsidR="00A5451A">
        <w:rPr>
          <w:rFonts w:cs="Arial"/>
          <w:i/>
          <w:color w:val="0000FF"/>
          <w:lang w:val="en-US"/>
        </w:rPr>
        <w:t xml:space="preserve"> </w:t>
      </w:r>
      <w:proofErr w:type="spellStart"/>
      <w:r w:rsidR="00A5451A">
        <w:rPr>
          <w:rFonts w:cs="Arial"/>
          <w:i/>
          <w:color w:val="0000FF"/>
          <w:lang w:val="en-US"/>
        </w:rPr>
        <w:t>lí</w:t>
      </w:r>
      <w:proofErr w:type="spellEnd"/>
      <w:r w:rsidR="00A5451A">
        <w:rPr>
          <w:rFonts w:cs="Arial"/>
          <w:i/>
          <w:color w:val="0000FF"/>
          <w:lang w:val="en-US"/>
        </w:rPr>
        <w:t xml:space="preserve"> </w:t>
      </w:r>
      <w:proofErr w:type="spellStart"/>
      <w:r w:rsidR="00A5451A">
        <w:rPr>
          <w:rFonts w:cs="Arial"/>
          <w:i/>
          <w:color w:val="0000FF"/>
          <w:lang w:val="en-US"/>
        </w:rPr>
        <w:t>khác</w:t>
      </w:r>
      <w:r w:rsidR="00F97A14">
        <w:rPr>
          <w:rFonts w:cs="Arial"/>
          <w:i/>
          <w:color w:val="0000FF"/>
          <w:lang w:val="en-US"/>
        </w:rPr>
        <w:t>h</w:t>
      </w:r>
      <w:proofErr w:type="spellEnd"/>
      <w:r w:rsidR="004E3887">
        <w:rPr>
          <w:rFonts w:cs="Arial"/>
          <w:i/>
          <w:color w:val="0000FF"/>
          <w:lang w:val="en-US"/>
        </w:rPr>
        <w:t xml:space="preserve"> </w:t>
      </w:r>
      <w:proofErr w:type="spellStart"/>
      <w:r w:rsidR="004E3887">
        <w:rPr>
          <w:rFonts w:cs="Arial"/>
          <w:i/>
          <w:color w:val="0000FF"/>
          <w:lang w:val="en-US"/>
        </w:rPr>
        <w:t>hàng</w:t>
      </w:r>
      <w:proofErr w:type="spellEnd"/>
    </w:p>
    <w:p w14:paraId="753D2FF9" w14:textId="25D0D7A8" w:rsidR="00490E04" w:rsidRDefault="00490E04" w:rsidP="00490E04">
      <w:pPr>
        <w:rPr>
          <w:lang w:val="en-US"/>
        </w:rPr>
      </w:pPr>
    </w:p>
    <w:p w14:paraId="57EE113C" w14:textId="63181664" w:rsidR="00490E04" w:rsidRDefault="00490E04" w:rsidP="00490E04">
      <w:pPr>
        <w:rPr>
          <w:lang w:val="en-US"/>
        </w:rPr>
      </w:pPr>
    </w:p>
    <w:p w14:paraId="2E1FF43D" w14:textId="1AE98FF2" w:rsidR="00490E04" w:rsidRDefault="00490E04" w:rsidP="00490E04">
      <w:pPr>
        <w:rPr>
          <w:lang w:val="en-US"/>
        </w:rPr>
      </w:pPr>
    </w:p>
    <w:p w14:paraId="0D43EAD8" w14:textId="01950F3A" w:rsidR="00490E04" w:rsidRDefault="00490E04" w:rsidP="00490E04">
      <w:pPr>
        <w:rPr>
          <w:lang w:val="en-US"/>
        </w:rPr>
      </w:pPr>
    </w:p>
    <w:p w14:paraId="4E75E4BC" w14:textId="1BD4D0C6" w:rsidR="00490E04" w:rsidRDefault="00490E04" w:rsidP="00490E04">
      <w:pPr>
        <w:rPr>
          <w:lang w:val="en-US"/>
        </w:rPr>
      </w:pPr>
    </w:p>
    <w:p w14:paraId="4E59FE04" w14:textId="6D72C13B" w:rsidR="00490E04" w:rsidRDefault="00490E04" w:rsidP="00490E04">
      <w:pPr>
        <w:rPr>
          <w:lang w:val="en-US"/>
        </w:rPr>
      </w:pPr>
    </w:p>
    <w:p w14:paraId="666BF635" w14:textId="56D1402B" w:rsidR="00490E04" w:rsidRDefault="00490E04" w:rsidP="00490E04">
      <w:pPr>
        <w:rPr>
          <w:lang w:val="en-US"/>
        </w:rPr>
      </w:pPr>
    </w:p>
    <w:p w14:paraId="3497A78F" w14:textId="3903EF0B" w:rsidR="00490E04" w:rsidRDefault="00490E04" w:rsidP="00490E04">
      <w:pPr>
        <w:rPr>
          <w:lang w:val="en-US"/>
        </w:rPr>
      </w:pPr>
    </w:p>
    <w:p w14:paraId="66F64785" w14:textId="1122A0F2" w:rsidR="00490E04" w:rsidRDefault="00490E04" w:rsidP="00490E04">
      <w:pPr>
        <w:rPr>
          <w:lang w:val="en-US"/>
        </w:rPr>
      </w:pPr>
    </w:p>
    <w:p w14:paraId="78851F67" w14:textId="2612BB2A" w:rsidR="00490E04" w:rsidRDefault="00490E04" w:rsidP="00490E04">
      <w:pPr>
        <w:rPr>
          <w:lang w:val="en-US"/>
        </w:rPr>
      </w:pPr>
    </w:p>
    <w:p w14:paraId="37A300C4" w14:textId="03613620" w:rsidR="00490E04" w:rsidRDefault="00490E04" w:rsidP="00490E04">
      <w:pPr>
        <w:rPr>
          <w:lang w:val="en-US"/>
        </w:rPr>
      </w:pPr>
    </w:p>
    <w:p w14:paraId="436611B6" w14:textId="3DC253C6" w:rsidR="00490E04" w:rsidRDefault="00490E04" w:rsidP="00490E04">
      <w:pPr>
        <w:rPr>
          <w:lang w:val="en-US"/>
        </w:rPr>
      </w:pPr>
    </w:p>
    <w:p w14:paraId="6314B8E8" w14:textId="2D067E4A" w:rsidR="00490E04" w:rsidRDefault="00490E04" w:rsidP="00490E04">
      <w:pPr>
        <w:rPr>
          <w:lang w:val="en-US"/>
        </w:rPr>
      </w:pPr>
    </w:p>
    <w:p w14:paraId="6D27A6D6" w14:textId="2538444C" w:rsidR="00490E04" w:rsidRDefault="00490E04" w:rsidP="00490E04">
      <w:pPr>
        <w:rPr>
          <w:lang w:val="en-US"/>
        </w:rPr>
      </w:pPr>
    </w:p>
    <w:p w14:paraId="7AA0E874" w14:textId="0A02A9F9" w:rsidR="00490E04" w:rsidRDefault="00490E04" w:rsidP="00490E04">
      <w:pPr>
        <w:rPr>
          <w:lang w:val="en-US"/>
        </w:rPr>
      </w:pPr>
    </w:p>
    <w:p w14:paraId="233F6470" w14:textId="51FCF241" w:rsidR="00490E04" w:rsidRDefault="00490E04" w:rsidP="00490E04">
      <w:pPr>
        <w:rPr>
          <w:lang w:val="en-US"/>
        </w:rPr>
      </w:pPr>
    </w:p>
    <w:p w14:paraId="6FE69215" w14:textId="7B7F3419" w:rsidR="00490E04" w:rsidRDefault="00490E04" w:rsidP="00490E04">
      <w:pPr>
        <w:rPr>
          <w:lang w:val="en-US"/>
        </w:rPr>
      </w:pPr>
    </w:p>
    <w:p w14:paraId="59FEA8AE" w14:textId="1999EFF5" w:rsidR="00490E04" w:rsidRDefault="00490E04" w:rsidP="00490E04">
      <w:pPr>
        <w:rPr>
          <w:lang w:val="en-US"/>
        </w:rPr>
      </w:pPr>
    </w:p>
    <w:p w14:paraId="41974E30" w14:textId="649F6C84" w:rsidR="00490E04" w:rsidRDefault="00490E04" w:rsidP="00490E04">
      <w:pPr>
        <w:rPr>
          <w:lang w:val="en-US"/>
        </w:rPr>
      </w:pPr>
    </w:p>
    <w:p w14:paraId="5312DF11" w14:textId="16046439" w:rsidR="00490E04" w:rsidRDefault="00490E04" w:rsidP="00490E04">
      <w:pPr>
        <w:rPr>
          <w:lang w:val="en-US"/>
        </w:rPr>
      </w:pPr>
    </w:p>
    <w:p w14:paraId="41859867" w14:textId="3D347C03" w:rsidR="00490E04" w:rsidRDefault="00490E04" w:rsidP="00490E04">
      <w:pPr>
        <w:rPr>
          <w:lang w:val="en-US"/>
        </w:rPr>
      </w:pPr>
    </w:p>
    <w:p w14:paraId="21865BB4" w14:textId="3A78CF59" w:rsidR="00490E04" w:rsidRDefault="00490E04" w:rsidP="00490E04">
      <w:pPr>
        <w:rPr>
          <w:lang w:val="en-US"/>
        </w:rPr>
      </w:pPr>
    </w:p>
    <w:p w14:paraId="47B763B2" w14:textId="61787FC0" w:rsidR="00490E04" w:rsidRDefault="00490E04" w:rsidP="00490E04">
      <w:pPr>
        <w:rPr>
          <w:lang w:val="en-US"/>
        </w:rPr>
      </w:pPr>
    </w:p>
    <w:p w14:paraId="66C9CBA7" w14:textId="6696BCE0" w:rsidR="00490E04" w:rsidRDefault="00490E04" w:rsidP="00490E04">
      <w:pPr>
        <w:rPr>
          <w:lang w:val="en-US"/>
        </w:rPr>
      </w:pPr>
    </w:p>
    <w:p w14:paraId="3FD8DD34" w14:textId="7DAAE915" w:rsidR="00490E04" w:rsidRDefault="00490E04" w:rsidP="00490E04">
      <w:pPr>
        <w:rPr>
          <w:lang w:val="en-US"/>
        </w:rPr>
      </w:pPr>
    </w:p>
    <w:p w14:paraId="20BCB8A0" w14:textId="03039E7B" w:rsidR="00490E04" w:rsidRDefault="00490E04" w:rsidP="00490E04">
      <w:pPr>
        <w:rPr>
          <w:lang w:val="en-US"/>
        </w:rPr>
      </w:pPr>
    </w:p>
    <w:p w14:paraId="3CE38BAE" w14:textId="0072787F" w:rsidR="00490E04" w:rsidRDefault="00490E04" w:rsidP="00490E04">
      <w:pPr>
        <w:rPr>
          <w:lang w:val="en-US"/>
        </w:rPr>
      </w:pPr>
    </w:p>
    <w:p w14:paraId="428541EE" w14:textId="0D3F1E3C" w:rsidR="00490E04" w:rsidRDefault="00490E04" w:rsidP="00490E04">
      <w:pPr>
        <w:rPr>
          <w:lang w:val="en-US"/>
        </w:rPr>
      </w:pPr>
    </w:p>
    <w:p w14:paraId="49778969" w14:textId="09DF6208" w:rsidR="00490E04" w:rsidRDefault="00490E04" w:rsidP="00490E04">
      <w:pPr>
        <w:rPr>
          <w:lang w:val="en-US"/>
        </w:rPr>
      </w:pPr>
    </w:p>
    <w:p w14:paraId="59C07B10" w14:textId="483DEA75" w:rsidR="00490E04" w:rsidRDefault="00490E04" w:rsidP="00490E04">
      <w:pPr>
        <w:rPr>
          <w:lang w:val="en-US"/>
        </w:rPr>
      </w:pPr>
    </w:p>
    <w:p w14:paraId="0A585596" w14:textId="79D80F1D" w:rsidR="00490E04" w:rsidRDefault="00490E04" w:rsidP="00490E04">
      <w:pPr>
        <w:rPr>
          <w:lang w:val="en-US"/>
        </w:rPr>
      </w:pPr>
    </w:p>
    <w:p w14:paraId="70C8D181" w14:textId="631A395F" w:rsidR="00490E04" w:rsidRDefault="00490E04" w:rsidP="00490E04">
      <w:pPr>
        <w:rPr>
          <w:lang w:val="en-US"/>
        </w:rPr>
      </w:pPr>
    </w:p>
    <w:p w14:paraId="0017E6EE" w14:textId="3002DDC7" w:rsidR="00490E04" w:rsidRDefault="00490E04" w:rsidP="00490E04">
      <w:pPr>
        <w:rPr>
          <w:lang w:val="en-US"/>
        </w:rPr>
      </w:pPr>
    </w:p>
    <w:p w14:paraId="7902E04D" w14:textId="7E63DC9C" w:rsidR="00490E04" w:rsidRDefault="00490E04" w:rsidP="00490E04">
      <w:pPr>
        <w:rPr>
          <w:lang w:val="en-US"/>
        </w:rPr>
      </w:pPr>
    </w:p>
    <w:p w14:paraId="58134994" w14:textId="76FA84CF" w:rsidR="00490E04" w:rsidRDefault="00490E04" w:rsidP="00490E04">
      <w:pPr>
        <w:rPr>
          <w:lang w:val="en-US"/>
        </w:rPr>
      </w:pPr>
    </w:p>
    <w:p w14:paraId="03C5F56F" w14:textId="5C655D18" w:rsidR="00490E04" w:rsidRDefault="00490E04" w:rsidP="00490E04">
      <w:pPr>
        <w:rPr>
          <w:lang w:val="en-US"/>
        </w:rPr>
      </w:pPr>
    </w:p>
    <w:p w14:paraId="37B13D48" w14:textId="2588CBA6" w:rsidR="00490E04" w:rsidRDefault="00490E04" w:rsidP="00490E04">
      <w:pPr>
        <w:rPr>
          <w:lang w:val="en-US"/>
        </w:rPr>
      </w:pPr>
    </w:p>
    <w:p w14:paraId="0BF966A4" w14:textId="79E3520E" w:rsidR="00490E04" w:rsidRDefault="00490E04" w:rsidP="00490E04">
      <w:pPr>
        <w:rPr>
          <w:lang w:val="en-US"/>
        </w:rPr>
      </w:pPr>
    </w:p>
    <w:p w14:paraId="20CFD0EF" w14:textId="5F8F1F63" w:rsidR="00490E04" w:rsidRDefault="00490E04" w:rsidP="00490E04">
      <w:pPr>
        <w:rPr>
          <w:lang w:val="en-US"/>
        </w:rPr>
      </w:pPr>
    </w:p>
    <w:p w14:paraId="10B40C82" w14:textId="66508E26" w:rsidR="00490E04" w:rsidRDefault="00490E04" w:rsidP="00490E04">
      <w:pPr>
        <w:rPr>
          <w:lang w:val="en-US"/>
        </w:rPr>
      </w:pPr>
    </w:p>
    <w:p w14:paraId="3B6A271D" w14:textId="726B5F2B" w:rsidR="00490E04" w:rsidRDefault="00490E04" w:rsidP="00490E04">
      <w:pPr>
        <w:rPr>
          <w:lang w:val="en-US"/>
        </w:rPr>
      </w:pPr>
    </w:p>
    <w:p w14:paraId="1C2EFA72" w14:textId="514AAAC6" w:rsidR="00490E04" w:rsidRDefault="00490E04" w:rsidP="00490E04">
      <w:pPr>
        <w:rPr>
          <w:lang w:val="en-US"/>
        </w:rPr>
      </w:pPr>
    </w:p>
    <w:p w14:paraId="38865315" w14:textId="142E2EB7" w:rsidR="00490E04" w:rsidRDefault="00490E04" w:rsidP="00490E04">
      <w:pPr>
        <w:rPr>
          <w:lang w:val="en-US"/>
        </w:rPr>
      </w:pPr>
    </w:p>
    <w:p w14:paraId="4AC2CD0A" w14:textId="2E40D911" w:rsidR="00490E04" w:rsidRDefault="00490E04" w:rsidP="00490E04">
      <w:pPr>
        <w:rPr>
          <w:lang w:val="en-US"/>
        </w:rPr>
      </w:pPr>
    </w:p>
    <w:p w14:paraId="08D43240" w14:textId="77777777" w:rsidR="00490E04" w:rsidRPr="00490E04" w:rsidRDefault="00490E04" w:rsidP="00490E04">
      <w:pPr>
        <w:rPr>
          <w:lang w:val="en-US"/>
        </w:rPr>
      </w:pPr>
    </w:p>
    <w:p w14:paraId="51DC8B2F" w14:textId="47666B60" w:rsidR="00F118D0" w:rsidRDefault="00F118D0" w:rsidP="00F118D0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proofErr w:type="spellStart"/>
      <w:r w:rsidRPr="003D00D2">
        <w:rPr>
          <w:rFonts w:cs="Arial"/>
          <w:i/>
          <w:color w:val="0000FF"/>
          <w:lang w:val="en-US"/>
        </w:rPr>
        <w:lastRenderedPageBreak/>
        <w:t>Màn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Pr="003D00D2">
        <w:rPr>
          <w:rFonts w:cs="Arial"/>
          <w:i/>
          <w:color w:val="0000FF"/>
          <w:lang w:val="en-US"/>
        </w:rPr>
        <w:t>hình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4E3887">
        <w:rPr>
          <w:rFonts w:cs="Arial"/>
          <w:i/>
          <w:color w:val="0000FF"/>
          <w:lang w:val="en-US"/>
        </w:rPr>
        <w:t>Quản</w:t>
      </w:r>
      <w:proofErr w:type="spellEnd"/>
      <w:r w:rsidR="004E3887">
        <w:rPr>
          <w:rFonts w:cs="Arial"/>
          <w:i/>
          <w:color w:val="0000FF"/>
          <w:lang w:val="en-US"/>
        </w:rPr>
        <w:t xml:space="preserve"> </w:t>
      </w:r>
      <w:proofErr w:type="spellStart"/>
      <w:r w:rsidR="004E3887">
        <w:rPr>
          <w:rFonts w:cs="Arial"/>
          <w:i/>
          <w:color w:val="0000FF"/>
          <w:lang w:val="en-US"/>
        </w:rPr>
        <w:t>lí</w:t>
      </w:r>
      <w:proofErr w:type="spellEnd"/>
      <w:r w:rsidR="004E3887">
        <w:rPr>
          <w:rFonts w:cs="Arial"/>
          <w:i/>
          <w:color w:val="0000FF"/>
          <w:lang w:val="en-US"/>
        </w:rPr>
        <w:t xml:space="preserve"> </w:t>
      </w:r>
      <w:proofErr w:type="spellStart"/>
      <w:r w:rsidR="004E3887">
        <w:rPr>
          <w:rFonts w:cs="Arial"/>
          <w:i/>
          <w:color w:val="0000FF"/>
          <w:lang w:val="en-US"/>
        </w:rPr>
        <w:t>sách</w:t>
      </w:r>
      <w:proofErr w:type="spellEnd"/>
    </w:p>
    <w:p w14:paraId="3F322EE5" w14:textId="4F988941" w:rsidR="00490E04" w:rsidRDefault="00490E04" w:rsidP="00490E04">
      <w:pPr>
        <w:rPr>
          <w:lang w:val="en-US"/>
        </w:rPr>
      </w:pPr>
    </w:p>
    <w:p w14:paraId="29D671CF" w14:textId="22D8DAF5" w:rsidR="00490E04" w:rsidRDefault="00490E04" w:rsidP="00490E04">
      <w:pPr>
        <w:rPr>
          <w:lang w:val="en-US"/>
        </w:rPr>
      </w:pPr>
    </w:p>
    <w:p w14:paraId="7454AACA" w14:textId="6F28F3A7" w:rsidR="00490E04" w:rsidRDefault="00490E04" w:rsidP="00490E04">
      <w:pPr>
        <w:rPr>
          <w:lang w:val="en-US"/>
        </w:rPr>
      </w:pPr>
    </w:p>
    <w:p w14:paraId="111839A5" w14:textId="696818AD" w:rsidR="00490E04" w:rsidRDefault="00490E04" w:rsidP="00490E04">
      <w:pPr>
        <w:rPr>
          <w:lang w:val="en-US"/>
        </w:rPr>
      </w:pPr>
    </w:p>
    <w:p w14:paraId="5987855B" w14:textId="3F13CC1A" w:rsidR="00490E04" w:rsidRDefault="00490E04" w:rsidP="00490E04">
      <w:pPr>
        <w:rPr>
          <w:lang w:val="en-US"/>
        </w:rPr>
      </w:pPr>
    </w:p>
    <w:p w14:paraId="7589C554" w14:textId="41641716" w:rsidR="00490E04" w:rsidRDefault="00490E04" w:rsidP="00490E04">
      <w:pPr>
        <w:rPr>
          <w:lang w:val="en-US"/>
        </w:rPr>
      </w:pPr>
    </w:p>
    <w:p w14:paraId="37D66C4D" w14:textId="3805A07D" w:rsidR="00490E04" w:rsidRDefault="00490E04" w:rsidP="00490E04">
      <w:pPr>
        <w:rPr>
          <w:lang w:val="en-US"/>
        </w:rPr>
      </w:pPr>
    </w:p>
    <w:p w14:paraId="4AEA9F12" w14:textId="25E55034" w:rsidR="00490E04" w:rsidRDefault="00490E04" w:rsidP="00490E04">
      <w:pPr>
        <w:rPr>
          <w:lang w:val="en-US"/>
        </w:rPr>
      </w:pPr>
    </w:p>
    <w:p w14:paraId="6942AC7C" w14:textId="3DE009D5" w:rsidR="00490E04" w:rsidRDefault="00490E04" w:rsidP="00490E04">
      <w:pPr>
        <w:rPr>
          <w:lang w:val="en-US"/>
        </w:rPr>
      </w:pPr>
    </w:p>
    <w:p w14:paraId="56E602B9" w14:textId="510364F3" w:rsidR="00490E04" w:rsidRDefault="00490E04" w:rsidP="00490E04">
      <w:pPr>
        <w:rPr>
          <w:lang w:val="en-US"/>
        </w:rPr>
      </w:pPr>
    </w:p>
    <w:p w14:paraId="0A448DC8" w14:textId="02FFDA6C" w:rsidR="00490E04" w:rsidRDefault="00490E04" w:rsidP="00490E04">
      <w:pPr>
        <w:rPr>
          <w:lang w:val="en-US"/>
        </w:rPr>
      </w:pPr>
    </w:p>
    <w:p w14:paraId="2C6B0D85" w14:textId="21F26835" w:rsidR="00490E04" w:rsidRDefault="00490E04" w:rsidP="00490E04">
      <w:pPr>
        <w:rPr>
          <w:lang w:val="en-US"/>
        </w:rPr>
      </w:pPr>
    </w:p>
    <w:p w14:paraId="6B948F45" w14:textId="3D4937FD" w:rsidR="00490E04" w:rsidRDefault="00490E04" w:rsidP="00490E04">
      <w:pPr>
        <w:rPr>
          <w:lang w:val="en-US"/>
        </w:rPr>
      </w:pPr>
    </w:p>
    <w:p w14:paraId="3CF5AA5F" w14:textId="3795C099" w:rsidR="00490E04" w:rsidRDefault="00490E04" w:rsidP="00490E04">
      <w:pPr>
        <w:rPr>
          <w:lang w:val="en-US"/>
        </w:rPr>
      </w:pPr>
    </w:p>
    <w:p w14:paraId="070A8F5E" w14:textId="3B2ABE33" w:rsidR="00490E04" w:rsidRDefault="00490E04" w:rsidP="00490E04">
      <w:pPr>
        <w:rPr>
          <w:lang w:val="en-US"/>
        </w:rPr>
      </w:pPr>
    </w:p>
    <w:p w14:paraId="71CF7514" w14:textId="3ECB7634" w:rsidR="00490E04" w:rsidRDefault="00490E04" w:rsidP="00490E04">
      <w:pPr>
        <w:rPr>
          <w:lang w:val="en-US"/>
        </w:rPr>
      </w:pPr>
    </w:p>
    <w:p w14:paraId="1E827F23" w14:textId="0F5417D1" w:rsidR="00490E04" w:rsidRDefault="00490E04" w:rsidP="00490E04">
      <w:pPr>
        <w:rPr>
          <w:lang w:val="en-US"/>
        </w:rPr>
      </w:pPr>
    </w:p>
    <w:p w14:paraId="282265F3" w14:textId="4AADD785" w:rsidR="00490E04" w:rsidRDefault="00490E04" w:rsidP="00490E04">
      <w:pPr>
        <w:rPr>
          <w:lang w:val="en-US"/>
        </w:rPr>
      </w:pPr>
    </w:p>
    <w:p w14:paraId="0A31E4A8" w14:textId="371DC49E" w:rsidR="00490E04" w:rsidRDefault="00490E04" w:rsidP="00490E04">
      <w:pPr>
        <w:rPr>
          <w:lang w:val="en-US"/>
        </w:rPr>
      </w:pPr>
    </w:p>
    <w:p w14:paraId="0C0CB519" w14:textId="5E8C2F6F" w:rsidR="00490E04" w:rsidRDefault="00490E04" w:rsidP="00490E04">
      <w:pPr>
        <w:rPr>
          <w:lang w:val="en-US"/>
        </w:rPr>
      </w:pPr>
    </w:p>
    <w:p w14:paraId="4304ADBC" w14:textId="2589DB2B" w:rsidR="00490E04" w:rsidRDefault="00490E04" w:rsidP="00490E04">
      <w:pPr>
        <w:rPr>
          <w:lang w:val="en-US"/>
        </w:rPr>
      </w:pPr>
    </w:p>
    <w:p w14:paraId="34A9BA3E" w14:textId="6E5AAA26" w:rsidR="00490E04" w:rsidRDefault="00490E04" w:rsidP="00490E04">
      <w:pPr>
        <w:rPr>
          <w:lang w:val="en-US"/>
        </w:rPr>
      </w:pPr>
    </w:p>
    <w:p w14:paraId="273E548A" w14:textId="1D3DF8CB" w:rsidR="00490E04" w:rsidRDefault="00490E04" w:rsidP="00490E04">
      <w:pPr>
        <w:rPr>
          <w:lang w:val="en-US"/>
        </w:rPr>
      </w:pPr>
    </w:p>
    <w:p w14:paraId="6D7E423C" w14:textId="1FBFE45F" w:rsidR="00490E04" w:rsidRDefault="00490E04" w:rsidP="00490E04">
      <w:pPr>
        <w:rPr>
          <w:lang w:val="en-US"/>
        </w:rPr>
      </w:pPr>
    </w:p>
    <w:p w14:paraId="1FA8CBA2" w14:textId="2998C564" w:rsidR="00490E04" w:rsidRDefault="00490E04" w:rsidP="00490E04">
      <w:pPr>
        <w:rPr>
          <w:lang w:val="en-US"/>
        </w:rPr>
      </w:pPr>
    </w:p>
    <w:p w14:paraId="64D9685D" w14:textId="0385AC3A" w:rsidR="00490E04" w:rsidRDefault="00490E04" w:rsidP="00490E04">
      <w:pPr>
        <w:rPr>
          <w:lang w:val="en-US"/>
        </w:rPr>
      </w:pPr>
    </w:p>
    <w:p w14:paraId="3A2CEAE3" w14:textId="683BDAAF" w:rsidR="00490E04" w:rsidRDefault="00490E04" w:rsidP="00490E04">
      <w:pPr>
        <w:rPr>
          <w:lang w:val="en-US"/>
        </w:rPr>
      </w:pPr>
    </w:p>
    <w:p w14:paraId="5B414BB5" w14:textId="73023A50" w:rsidR="00490E04" w:rsidRDefault="00490E04" w:rsidP="00490E04">
      <w:pPr>
        <w:rPr>
          <w:lang w:val="en-US"/>
        </w:rPr>
      </w:pPr>
    </w:p>
    <w:p w14:paraId="37840DEB" w14:textId="6016B7C7" w:rsidR="00490E04" w:rsidRDefault="00490E04" w:rsidP="00490E04">
      <w:pPr>
        <w:rPr>
          <w:lang w:val="en-US"/>
        </w:rPr>
      </w:pPr>
    </w:p>
    <w:p w14:paraId="62952B1A" w14:textId="0FA36E2C" w:rsidR="00490E04" w:rsidRDefault="00490E04" w:rsidP="00490E04">
      <w:pPr>
        <w:rPr>
          <w:lang w:val="en-US"/>
        </w:rPr>
      </w:pPr>
    </w:p>
    <w:p w14:paraId="0BC64CC7" w14:textId="517C2A03" w:rsidR="00490E04" w:rsidRDefault="00490E04" w:rsidP="00490E04">
      <w:pPr>
        <w:rPr>
          <w:lang w:val="en-US"/>
        </w:rPr>
      </w:pPr>
    </w:p>
    <w:p w14:paraId="23648604" w14:textId="62760185" w:rsidR="00490E04" w:rsidRDefault="00490E04" w:rsidP="00490E04">
      <w:pPr>
        <w:rPr>
          <w:lang w:val="en-US"/>
        </w:rPr>
      </w:pPr>
    </w:p>
    <w:p w14:paraId="642542C0" w14:textId="047EAE20" w:rsidR="00490E04" w:rsidRDefault="00490E04" w:rsidP="00490E04">
      <w:pPr>
        <w:rPr>
          <w:lang w:val="en-US"/>
        </w:rPr>
      </w:pPr>
    </w:p>
    <w:p w14:paraId="0AEAA418" w14:textId="66A5F579" w:rsidR="00490E04" w:rsidRDefault="00490E04" w:rsidP="00490E04">
      <w:pPr>
        <w:rPr>
          <w:lang w:val="en-US"/>
        </w:rPr>
      </w:pPr>
    </w:p>
    <w:p w14:paraId="07C70B1C" w14:textId="7A01F714" w:rsidR="00490E04" w:rsidRDefault="00490E04" w:rsidP="00490E04">
      <w:pPr>
        <w:rPr>
          <w:lang w:val="en-US"/>
        </w:rPr>
      </w:pPr>
    </w:p>
    <w:p w14:paraId="3870A62A" w14:textId="54A36250" w:rsidR="00490E04" w:rsidRDefault="00490E04" w:rsidP="00490E04">
      <w:pPr>
        <w:rPr>
          <w:lang w:val="en-US"/>
        </w:rPr>
      </w:pPr>
    </w:p>
    <w:p w14:paraId="1AFF74BA" w14:textId="552DB8FE" w:rsidR="00490E04" w:rsidRDefault="00490E04" w:rsidP="00490E04">
      <w:pPr>
        <w:rPr>
          <w:lang w:val="en-US"/>
        </w:rPr>
      </w:pPr>
    </w:p>
    <w:p w14:paraId="561ED5AB" w14:textId="77F7E273" w:rsidR="00490E04" w:rsidRDefault="00490E04" w:rsidP="00490E04">
      <w:pPr>
        <w:rPr>
          <w:lang w:val="en-US"/>
        </w:rPr>
      </w:pPr>
    </w:p>
    <w:p w14:paraId="7BB7541A" w14:textId="4322733D" w:rsidR="00490E04" w:rsidRDefault="00490E04" w:rsidP="00490E04">
      <w:pPr>
        <w:rPr>
          <w:lang w:val="en-US"/>
        </w:rPr>
      </w:pPr>
    </w:p>
    <w:p w14:paraId="1BABC680" w14:textId="27EAE016" w:rsidR="00490E04" w:rsidRDefault="00490E04" w:rsidP="00490E04">
      <w:pPr>
        <w:rPr>
          <w:lang w:val="en-US"/>
        </w:rPr>
      </w:pPr>
    </w:p>
    <w:p w14:paraId="78A37FAF" w14:textId="336658A8" w:rsidR="00490E04" w:rsidRDefault="00490E04" w:rsidP="00490E04">
      <w:pPr>
        <w:rPr>
          <w:lang w:val="en-US"/>
        </w:rPr>
      </w:pPr>
    </w:p>
    <w:p w14:paraId="7863F713" w14:textId="2E0A9023" w:rsidR="00490E04" w:rsidRDefault="00490E04" w:rsidP="00490E04">
      <w:pPr>
        <w:rPr>
          <w:lang w:val="en-US"/>
        </w:rPr>
      </w:pPr>
    </w:p>
    <w:p w14:paraId="6648487C" w14:textId="7E11989B" w:rsidR="00490E04" w:rsidRDefault="00490E04" w:rsidP="00490E04">
      <w:pPr>
        <w:rPr>
          <w:lang w:val="en-US"/>
        </w:rPr>
      </w:pPr>
    </w:p>
    <w:p w14:paraId="0418712B" w14:textId="38BA1FAA" w:rsidR="00490E04" w:rsidRDefault="00490E04" w:rsidP="00490E04">
      <w:pPr>
        <w:rPr>
          <w:lang w:val="en-US"/>
        </w:rPr>
      </w:pPr>
    </w:p>
    <w:p w14:paraId="575D9A91" w14:textId="77777777" w:rsidR="00490E04" w:rsidRPr="00490E04" w:rsidRDefault="00490E04" w:rsidP="00490E04">
      <w:pPr>
        <w:rPr>
          <w:lang w:val="en-US"/>
        </w:rPr>
      </w:pPr>
    </w:p>
    <w:p w14:paraId="14D45C0C" w14:textId="033DEC0D" w:rsidR="00F118D0" w:rsidRDefault="00F118D0" w:rsidP="00F118D0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proofErr w:type="spellStart"/>
      <w:r w:rsidRPr="003D00D2">
        <w:rPr>
          <w:rFonts w:cs="Arial"/>
          <w:i/>
          <w:color w:val="0000FF"/>
          <w:lang w:val="en-US"/>
        </w:rPr>
        <w:lastRenderedPageBreak/>
        <w:t>Màn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Pr="003D00D2">
        <w:rPr>
          <w:rFonts w:cs="Arial"/>
          <w:i/>
          <w:color w:val="0000FF"/>
          <w:lang w:val="en-US"/>
        </w:rPr>
        <w:t>hình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4C485B">
        <w:rPr>
          <w:rFonts w:cs="Arial"/>
          <w:i/>
          <w:color w:val="0000FF"/>
          <w:lang w:val="en-US"/>
        </w:rPr>
        <w:t>Quản</w:t>
      </w:r>
      <w:proofErr w:type="spellEnd"/>
      <w:r w:rsidR="004C485B">
        <w:rPr>
          <w:rFonts w:cs="Arial"/>
          <w:i/>
          <w:color w:val="0000FF"/>
          <w:lang w:val="en-US"/>
        </w:rPr>
        <w:t xml:space="preserve"> </w:t>
      </w:r>
      <w:proofErr w:type="spellStart"/>
      <w:r w:rsidR="004C485B">
        <w:rPr>
          <w:rFonts w:cs="Arial"/>
          <w:i/>
          <w:color w:val="0000FF"/>
          <w:lang w:val="en-US"/>
        </w:rPr>
        <w:t>lí</w:t>
      </w:r>
      <w:proofErr w:type="spellEnd"/>
      <w:r w:rsidR="004C485B">
        <w:rPr>
          <w:rFonts w:cs="Arial"/>
          <w:i/>
          <w:color w:val="0000FF"/>
          <w:lang w:val="en-US"/>
        </w:rPr>
        <w:t xml:space="preserve"> qui </w:t>
      </w:r>
      <w:proofErr w:type="spellStart"/>
      <w:r w:rsidR="004C485B">
        <w:rPr>
          <w:rFonts w:cs="Arial"/>
          <w:i/>
          <w:color w:val="0000FF"/>
          <w:lang w:val="en-US"/>
        </w:rPr>
        <w:t>định</w:t>
      </w:r>
      <w:proofErr w:type="spellEnd"/>
    </w:p>
    <w:p w14:paraId="79954E90" w14:textId="3CFF9666" w:rsidR="00490E04" w:rsidRDefault="00490E04" w:rsidP="00490E04">
      <w:pPr>
        <w:rPr>
          <w:lang w:val="en-US"/>
        </w:rPr>
      </w:pPr>
    </w:p>
    <w:p w14:paraId="3439AC35" w14:textId="23904F56" w:rsidR="00490E04" w:rsidRDefault="00490E04" w:rsidP="00490E04">
      <w:pPr>
        <w:rPr>
          <w:lang w:val="en-US"/>
        </w:rPr>
      </w:pPr>
    </w:p>
    <w:p w14:paraId="72406729" w14:textId="2BC296B1" w:rsidR="00490E04" w:rsidRDefault="00490E04" w:rsidP="00490E04">
      <w:pPr>
        <w:rPr>
          <w:lang w:val="en-US"/>
        </w:rPr>
      </w:pPr>
    </w:p>
    <w:p w14:paraId="631BD572" w14:textId="3DD86BC1" w:rsidR="00490E04" w:rsidRDefault="00490E04" w:rsidP="00490E04">
      <w:pPr>
        <w:rPr>
          <w:lang w:val="en-US"/>
        </w:rPr>
      </w:pPr>
    </w:p>
    <w:p w14:paraId="32AA8FD3" w14:textId="545C5AC8" w:rsidR="00490E04" w:rsidRDefault="00490E04" w:rsidP="00490E04">
      <w:pPr>
        <w:rPr>
          <w:lang w:val="en-US"/>
        </w:rPr>
      </w:pPr>
    </w:p>
    <w:p w14:paraId="76138F48" w14:textId="676CBB2F" w:rsidR="00490E04" w:rsidRDefault="00490E04" w:rsidP="00490E04">
      <w:pPr>
        <w:rPr>
          <w:lang w:val="en-US"/>
        </w:rPr>
      </w:pPr>
    </w:p>
    <w:p w14:paraId="5155E7FE" w14:textId="67B1E705" w:rsidR="00490E04" w:rsidRDefault="00490E04" w:rsidP="00490E04">
      <w:pPr>
        <w:rPr>
          <w:lang w:val="en-US"/>
        </w:rPr>
      </w:pPr>
    </w:p>
    <w:p w14:paraId="2EF88C4D" w14:textId="102B2584" w:rsidR="00490E04" w:rsidRDefault="00490E04" w:rsidP="00490E04">
      <w:pPr>
        <w:rPr>
          <w:lang w:val="en-US"/>
        </w:rPr>
      </w:pPr>
    </w:p>
    <w:p w14:paraId="624AEDA0" w14:textId="6F8B0790" w:rsidR="00490E04" w:rsidRDefault="00490E04" w:rsidP="00490E04">
      <w:pPr>
        <w:rPr>
          <w:lang w:val="en-US"/>
        </w:rPr>
      </w:pPr>
    </w:p>
    <w:p w14:paraId="43AE037E" w14:textId="05C8CD12" w:rsidR="00490E04" w:rsidRDefault="00490E04" w:rsidP="00490E04">
      <w:pPr>
        <w:rPr>
          <w:lang w:val="en-US"/>
        </w:rPr>
      </w:pPr>
    </w:p>
    <w:p w14:paraId="036FEC48" w14:textId="77C8373B" w:rsidR="00490E04" w:rsidRDefault="00490E04" w:rsidP="00490E04">
      <w:pPr>
        <w:rPr>
          <w:lang w:val="en-US"/>
        </w:rPr>
      </w:pPr>
    </w:p>
    <w:p w14:paraId="56FBD1A9" w14:textId="15A72AB8" w:rsidR="00490E04" w:rsidRDefault="00490E04" w:rsidP="00490E04">
      <w:pPr>
        <w:rPr>
          <w:lang w:val="en-US"/>
        </w:rPr>
      </w:pPr>
    </w:p>
    <w:p w14:paraId="491EA504" w14:textId="37AD71EE" w:rsidR="00490E04" w:rsidRDefault="00490E04" w:rsidP="00490E04">
      <w:pPr>
        <w:rPr>
          <w:lang w:val="en-US"/>
        </w:rPr>
      </w:pPr>
    </w:p>
    <w:p w14:paraId="13F88B62" w14:textId="4107F2DD" w:rsidR="00490E04" w:rsidRDefault="00490E04" w:rsidP="00490E04">
      <w:pPr>
        <w:rPr>
          <w:lang w:val="en-US"/>
        </w:rPr>
      </w:pPr>
    </w:p>
    <w:p w14:paraId="68FCCDF7" w14:textId="45767A16" w:rsidR="00490E04" w:rsidRDefault="00490E04" w:rsidP="00490E04">
      <w:pPr>
        <w:rPr>
          <w:lang w:val="en-US"/>
        </w:rPr>
      </w:pPr>
    </w:p>
    <w:p w14:paraId="6D367368" w14:textId="5CF65FAE" w:rsidR="00490E04" w:rsidRDefault="00490E04" w:rsidP="00490E04">
      <w:pPr>
        <w:rPr>
          <w:lang w:val="en-US"/>
        </w:rPr>
      </w:pPr>
    </w:p>
    <w:p w14:paraId="72C17CA3" w14:textId="03D75EAC" w:rsidR="00490E04" w:rsidRDefault="00490E04" w:rsidP="00490E04">
      <w:pPr>
        <w:rPr>
          <w:lang w:val="en-US"/>
        </w:rPr>
      </w:pPr>
    </w:p>
    <w:p w14:paraId="78579DDC" w14:textId="544FF5A9" w:rsidR="00490E04" w:rsidRDefault="00490E04" w:rsidP="00490E04">
      <w:pPr>
        <w:rPr>
          <w:lang w:val="en-US"/>
        </w:rPr>
      </w:pPr>
    </w:p>
    <w:p w14:paraId="1A902E3C" w14:textId="284A8578" w:rsidR="00490E04" w:rsidRDefault="00490E04" w:rsidP="00490E04">
      <w:pPr>
        <w:rPr>
          <w:lang w:val="en-US"/>
        </w:rPr>
      </w:pPr>
    </w:p>
    <w:p w14:paraId="4DEF25FC" w14:textId="6A9102C5" w:rsidR="00490E04" w:rsidRDefault="00490E04" w:rsidP="00490E04">
      <w:pPr>
        <w:rPr>
          <w:lang w:val="en-US"/>
        </w:rPr>
      </w:pPr>
    </w:p>
    <w:p w14:paraId="582431AE" w14:textId="7F92D28C" w:rsidR="00490E04" w:rsidRDefault="00490E04" w:rsidP="00490E04">
      <w:pPr>
        <w:rPr>
          <w:lang w:val="en-US"/>
        </w:rPr>
      </w:pPr>
    </w:p>
    <w:p w14:paraId="3EA44C1B" w14:textId="40087C67" w:rsidR="00490E04" w:rsidRDefault="00490E04" w:rsidP="00490E04">
      <w:pPr>
        <w:rPr>
          <w:lang w:val="en-US"/>
        </w:rPr>
      </w:pPr>
    </w:p>
    <w:p w14:paraId="20995808" w14:textId="35D2F1DD" w:rsidR="00490E04" w:rsidRDefault="00490E04" w:rsidP="00490E04">
      <w:pPr>
        <w:rPr>
          <w:lang w:val="en-US"/>
        </w:rPr>
      </w:pPr>
    </w:p>
    <w:p w14:paraId="789585A5" w14:textId="1B350D65" w:rsidR="00490E04" w:rsidRDefault="00490E04" w:rsidP="00490E04">
      <w:pPr>
        <w:rPr>
          <w:lang w:val="en-US"/>
        </w:rPr>
      </w:pPr>
    </w:p>
    <w:p w14:paraId="5D4F984F" w14:textId="5192E684" w:rsidR="00490E04" w:rsidRDefault="00490E04" w:rsidP="00490E04">
      <w:pPr>
        <w:rPr>
          <w:lang w:val="en-US"/>
        </w:rPr>
      </w:pPr>
    </w:p>
    <w:p w14:paraId="0BA22B4D" w14:textId="6763D82D" w:rsidR="00490E04" w:rsidRDefault="00490E04" w:rsidP="00490E04">
      <w:pPr>
        <w:rPr>
          <w:lang w:val="en-US"/>
        </w:rPr>
      </w:pPr>
    </w:p>
    <w:p w14:paraId="7C6920D1" w14:textId="681CF666" w:rsidR="00490E04" w:rsidRDefault="00490E04" w:rsidP="00490E04">
      <w:pPr>
        <w:rPr>
          <w:lang w:val="en-US"/>
        </w:rPr>
      </w:pPr>
    </w:p>
    <w:p w14:paraId="3A25864A" w14:textId="4C9D998D" w:rsidR="00490E04" w:rsidRDefault="00490E04" w:rsidP="00490E04">
      <w:pPr>
        <w:rPr>
          <w:lang w:val="en-US"/>
        </w:rPr>
      </w:pPr>
    </w:p>
    <w:p w14:paraId="551899CD" w14:textId="2BD136AC" w:rsidR="00490E04" w:rsidRDefault="00490E04" w:rsidP="00490E04">
      <w:pPr>
        <w:rPr>
          <w:lang w:val="en-US"/>
        </w:rPr>
      </w:pPr>
    </w:p>
    <w:p w14:paraId="142B3F3A" w14:textId="5A254645" w:rsidR="00490E04" w:rsidRDefault="00490E04" w:rsidP="00490E04">
      <w:pPr>
        <w:rPr>
          <w:lang w:val="en-US"/>
        </w:rPr>
      </w:pPr>
    </w:p>
    <w:p w14:paraId="6305B9BA" w14:textId="6DB30DA7" w:rsidR="00490E04" w:rsidRDefault="00490E04" w:rsidP="00490E04">
      <w:pPr>
        <w:rPr>
          <w:lang w:val="en-US"/>
        </w:rPr>
      </w:pPr>
    </w:p>
    <w:p w14:paraId="091FADE4" w14:textId="1F5EBECD" w:rsidR="00490E04" w:rsidRDefault="00490E04" w:rsidP="00490E04">
      <w:pPr>
        <w:rPr>
          <w:lang w:val="en-US"/>
        </w:rPr>
      </w:pPr>
    </w:p>
    <w:p w14:paraId="10CA7014" w14:textId="413A6C2F" w:rsidR="00490E04" w:rsidRDefault="00490E04" w:rsidP="00490E04">
      <w:pPr>
        <w:rPr>
          <w:lang w:val="en-US"/>
        </w:rPr>
      </w:pPr>
    </w:p>
    <w:p w14:paraId="79551466" w14:textId="4FFC7847" w:rsidR="00490E04" w:rsidRDefault="00490E04" w:rsidP="00490E04">
      <w:pPr>
        <w:rPr>
          <w:lang w:val="en-US"/>
        </w:rPr>
      </w:pPr>
    </w:p>
    <w:p w14:paraId="239F12F0" w14:textId="28A63E2E" w:rsidR="00490E04" w:rsidRDefault="00490E04" w:rsidP="00490E04">
      <w:pPr>
        <w:rPr>
          <w:lang w:val="en-US"/>
        </w:rPr>
      </w:pPr>
    </w:p>
    <w:p w14:paraId="0CAC3F02" w14:textId="46F9F077" w:rsidR="00490E04" w:rsidRDefault="00490E04" w:rsidP="00490E04">
      <w:pPr>
        <w:rPr>
          <w:lang w:val="en-US"/>
        </w:rPr>
      </w:pPr>
    </w:p>
    <w:p w14:paraId="7D8ADCAB" w14:textId="53408B59" w:rsidR="00490E04" w:rsidRDefault="00490E04" w:rsidP="00490E04">
      <w:pPr>
        <w:rPr>
          <w:lang w:val="en-US"/>
        </w:rPr>
      </w:pPr>
    </w:p>
    <w:p w14:paraId="6E2EBFA7" w14:textId="127B6035" w:rsidR="00490E04" w:rsidRDefault="00490E04" w:rsidP="00490E04">
      <w:pPr>
        <w:rPr>
          <w:lang w:val="en-US"/>
        </w:rPr>
      </w:pPr>
    </w:p>
    <w:p w14:paraId="22269285" w14:textId="3CCFB3CF" w:rsidR="00490E04" w:rsidRDefault="00490E04" w:rsidP="00490E04">
      <w:pPr>
        <w:rPr>
          <w:lang w:val="en-US"/>
        </w:rPr>
      </w:pPr>
    </w:p>
    <w:p w14:paraId="0731EE95" w14:textId="219A9090" w:rsidR="00490E04" w:rsidRDefault="00490E04" w:rsidP="00490E04">
      <w:pPr>
        <w:rPr>
          <w:lang w:val="en-US"/>
        </w:rPr>
      </w:pPr>
    </w:p>
    <w:p w14:paraId="41A8B443" w14:textId="001840EA" w:rsidR="00490E04" w:rsidRDefault="00490E04" w:rsidP="00490E04">
      <w:pPr>
        <w:rPr>
          <w:lang w:val="en-US"/>
        </w:rPr>
      </w:pPr>
    </w:p>
    <w:p w14:paraId="3D7F0AEE" w14:textId="4DD30F99" w:rsidR="00490E04" w:rsidRDefault="00490E04" w:rsidP="00490E04">
      <w:pPr>
        <w:rPr>
          <w:lang w:val="en-US"/>
        </w:rPr>
      </w:pPr>
    </w:p>
    <w:p w14:paraId="350A3E78" w14:textId="650B4BEC" w:rsidR="00490E04" w:rsidRDefault="00490E04" w:rsidP="00490E04">
      <w:pPr>
        <w:rPr>
          <w:lang w:val="en-US"/>
        </w:rPr>
      </w:pPr>
    </w:p>
    <w:p w14:paraId="7D6C7DC3" w14:textId="4621AAA9" w:rsidR="00490E04" w:rsidRDefault="00490E04" w:rsidP="00490E04">
      <w:pPr>
        <w:rPr>
          <w:lang w:val="en-US"/>
        </w:rPr>
      </w:pPr>
    </w:p>
    <w:p w14:paraId="149CE2F3" w14:textId="61BB37AD" w:rsidR="00490E04" w:rsidRDefault="00490E04" w:rsidP="00490E04">
      <w:pPr>
        <w:rPr>
          <w:lang w:val="en-US"/>
        </w:rPr>
      </w:pPr>
    </w:p>
    <w:p w14:paraId="6653D8EA" w14:textId="77777777" w:rsidR="00490E04" w:rsidRPr="00490E04" w:rsidRDefault="00490E04" w:rsidP="00490E04">
      <w:pPr>
        <w:rPr>
          <w:lang w:val="en-US"/>
        </w:rPr>
      </w:pPr>
    </w:p>
    <w:p w14:paraId="5239D291" w14:textId="100748CF" w:rsidR="00565A39" w:rsidRPr="003D00D2" w:rsidRDefault="00565A39" w:rsidP="00565A39">
      <w:pPr>
        <w:pStyle w:val="Heading2"/>
        <w:spacing w:line="360" w:lineRule="auto"/>
        <w:jc w:val="both"/>
        <w:rPr>
          <w:rFonts w:cs="Arial"/>
          <w:i/>
          <w:color w:val="0000FF"/>
          <w:lang w:val="en-US"/>
        </w:rPr>
      </w:pPr>
      <w:proofErr w:type="spellStart"/>
      <w:r w:rsidRPr="003D00D2">
        <w:rPr>
          <w:rFonts w:cs="Arial"/>
          <w:i/>
          <w:color w:val="0000FF"/>
          <w:lang w:val="en-US"/>
        </w:rPr>
        <w:lastRenderedPageBreak/>
        <w:t>Màn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Pr="003D00D2">
        <w:rPr>
          <w:rFonts w:cs="Arial"/>
          <w:i/>
          <w:color w:val="0000FF"/>
          <w:lang w:val="en-US"/>
        </w:rPr>
        <w:t>hình</w:t>
      </w:r>
      <w:proofErr w:type="spellEnd"/>
      <w:r w:rsidRPr="003D00D2">
        <w:rPr>
          <w:rFonts w:cs="Arial"/>
          <w:i/>
          <w:color w:val="0000FF"/>
          <w:lang w:val="en-US"/>
        </w:rPr>
        <w:t xml:space="preserve"> </w:t>
      </w:r>
      <w:proofErr w:type="spellStart"/>
      <w:r w:rsidR="004C485B">
        <w:rPr>
          <w:rFonts w:cs="Arial"/>
          <w:i/>
          <w:color w:val="0000FF"/>
          <w:lang w:val="en-US"/>
        </w:rPr>
        <w:t>Báo</w:t>
      </w:r>
      <w:proofErr w:type="spellEnd"/>
      <w:r w:rsidR="004C485B">
        <w:rPr>
          <w:rFonts w:cs="Arial"/>
          <w:i/>
          <w:color w:val="0000FF"/>
          <w:lang w:val="en-US"/>
        </w:rPr>
        <w:t xml:space="preserve"> </w:t>
      </w:r>
      <w:proofErr w:type="spellStart"/>
      <w:r w:rsidR="004C485B">
        <w:rPr>
          <w:rFonts w:cs="Arial"/>
          <w:i/>
          <w:color w:val="0000FF"/>
          <w:lang w:val="en-US"/>
        </w:rPr>
        <w:t>cáo</w:t>
      </w:r>
      <w:proofErr w:type="spellEnd"/>
    </w:p>
    <w:p w14:paraId="1D9402BD" w14:textId="77777777" w:rsidR="00565A39" w:rsidRPr="00565A39" w:rsidRDefault="00565A39" w:rsidP="00565A39">
      <w:pPr>
        <w:rPr>
          <w:lang w:val="en-US"/>
        </w:rPr>
      </w:pPr>
    </w:p>
    <w:p w14:paraId="595A77B8" w14:textId="77777777" w:rsidR="00F118D0" w:rsidRPr="00F118D0" w:rsidRDefault="00F118D0" w:rsidP="00F118D0">
      <w:pPr>
        <w:rPr>
          <w:lang w:val="en-US"/>
        </w:rPr>
      </w:pPr>
    </w:p>
    <w:p w14:paraId="76E1BD9A" w14:textId="5A8B3723" w:rsidR="00EE3DFA" w:rsidRPr="00EE3DFA" w:rsidRDefault="00EE3DFA" w:rsidP="00EE3DFA">
      <w:pPr>
        <w:rPr>
          <w:lang w:val="en-US"/>
        </w:rPr>
      </w:pPr>
    </w:p>
    <w:p w14:paraId="44304F0D" w14:textId="23669338" w:rsidR="003C2F0F" w:rsidRPr="003D00D2" w:rsidRDefault="003C2F0F" w:rsidP="00767CB6">
      <w:pPr>
        <w:spacing w:line="360" w:lineRule="auto"/>
        <w:rPr>
          <w:rFonts w:ascii="Arial" w:hAnsi="Arial" w:cs="Arial"/>
          <w:i/>
          <w:color w:val="0000FF"/>
          <w:lang w:val="en-US"/>
        </w:rPr>
      </w:pPr>
    </w:p>
    <w:sectPr w:rsidR="003C2F0F" w:rsidRPr="003D00D2" w:rsidSect="00301562">
      <w:headerReference w:type="default" r:id="rId19"/>
      <w:footerReference w:type="default" r:id="rId20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C407E" w14:textId="77777777" w:rsidR="00963FA3" w:rsidRDefault="00963FA3">
      <w:r>
        <w:separator/>
      </w:r>
    </w:p>
  </w:endnote>
  <w:endnote w:type="continuationSeparator" w:id="0">
    <w:p w14:paraId="3A17A4AD" w14:textId="77777777" w:rsidR="00963FA3" w:rsidRDefault="00963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CEB0E" w14:textId="77777777"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39B45FB9" wp14:editId="57C91260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7A15B0DD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39C35012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409CAFE6" wp14:editId="5614E96A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14E3969D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407045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2D2F1874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53C22D" w14:textId="77777777" w:rsidR="00963FA3" w:rsidRDefault="00963FA3">
      <w:r>
        <w:separator/>
      </w:r>
    </w:p>
  </w:footnote>
  <w:footnote w:type="continuationSeparator" w:id="0">
    <w:p w14:paraId="26706CD0" w14:textId="77777777" w:rsidR="00963FA3" w:rsidRDefault="00963F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44B81" w14:textId="77777777"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F16D702" wp14:editId="2A4368D4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24BE43" id="Freeform 1" o:spid="_x0000_s1026" style="position:absolute;margin-left:0;margin-top:0;width:93.15pt;height:813.9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7216" behindDoc="0" locked="0" layoutInCell="1" allowOverlap="1" wp14:anchorId="771965A7" wp14:editId="245DB34D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2C1641D" w14:textId="77777777" w:rsidR="0029393E" w:rsidRDefault="0029393E" w:rsidP="0029393E">
    <w:pPr>
      <w:pStyle w:val="Title"/>
      <w:rPr>
        <w:lang w:val="en-US"/>
      </w:rPr>
    </w:pPr>
  </w:p>
  <w:p w14:paraId="402A749E" w14:textId="77777777" w:rsidR="0029393E" w:rsidRPr="003B1A2B" w:rsidRDefault="0029393E" w:rsidP="0029393E">
    <w:pPr>
      <w:rPr>
        <w:lang w:val="en-US"/>
      </w:rPr>
    </w:pPr>
  </w:p>
  <w:p w14:paraId="37C8A133" w14:textId="77777777"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26DCE62A" w14:textId="77777777" w:rsidR="0029393E" w:rsidRPr="0040293A" w:rsidRDefault="0029393E" w:rsidP="0029393E">
    <w:pPr>
      <w:pStyle w:val="Header"/>
      <w:rPr>
        <w:rFonts w:eastAsia="Tahoma"/>
      </w:rPr>
    </w:pPr>
  </w:p>
  <w:p w14:paraId="03769B6C" w14:textId="77777777"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49C60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733504" behindDoc="1" locked="0" layoutInCell="1" allowOverlap="1" wp14:anchorId="57D2C25E" wp14:editId="4B7773A7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30B8F920" w14:textId="77777777" w:rsidTr="008D3541">
      <w:tc>
        <w:tcPr>
          <w:tcW w:w="6623" w:type="dxa"/>
          <w:shd w:val="clear" w:color="auto" w:fill="auto"/>
        </w:tcPr>
        <w:p w14:paraId="61CFF29A" w14:textId="5C5551D0" w:rsidR="00E95D0C" w:rsidRPr="00F16B67" w:rsidRDefault="00230D1F">
          <w:pPr>
            <w:pStyle w:val="Header"/>
            <w:rPr>
              <w:rFonts w:ascii="Arial" w:hAnsi="Arial" w:cs="Arial"/>
              <w:color w:val="0000FF"/>
              <w:lang w:val="en-US"/>
            </w:rPr>
          </w:pPr>
          <w:proofErr w:type="spellStart"/>
          <w:r w:rsidRPr="00F16B67">
            <w:rPr>
              <w:rFonts w:ascii="Arial" w:hAnsi="Arial" w:cs="Arial"/>
              <w:color w:val="0000FF"/>
              <w:lang w:val="en-US"/>
            </w:rPr>
            <w:t>Quản</w:t>
          </w:r>
          <w:proofErr w:type="spellEnd"/>
          <w:r w:rsidRPr="00F16B67">
            <w:rPr>
              <w:rFonts w:ascii="Arial" w:hAnsi="Arial" w:cs="Arial"/>
              <w:color w:val="0000FF"/>
              <w:lang w:val="en-US"/>
            </w:rPr>
            <w:t xml:space="preserve"> </w:t>
          </w:r>
          <w:proofErr w:type="spellStart"/>
          <w:r w:rsidRPr="00F16B67">
            <w:rPr>
              <w:rFonts w:ascii="Arial" w:hAnsi="Arial" w:cs="Arial"/>
              <w:color w:val="0000FF"/>
              <w:lang w:val="en-US"/>
            </w:rPr>
            <w:t>lí</w:t>
          </w:r>
          <w:proofErr w:type="spellEnd"/>
          <w:r w:rsidRPr="00F16B67">
            <w:rPr>
              <w:rFonts w:ascii="Arial" w:hAnsi="Arial" w:cs="Arial"/>
              <w:color w:val="0000FF"/>
              <w:lang w:val="en-US"/>
            </w:rPr>
            <w:t xml:space="preserve"> </w:t>
          </w:r>
          <w:proofErr w:type="spellStart"/>
          <w:r w:rsidRPr="00F16B67">
            <w:rPr>
              <w:rFonts w:ascii="Arial" w:hAnsi="Arial" w:cs="Arial"/>
              <w:color w:val="0000FF"/>
              <w:lang w:val="en-US"/>
            </w:rPr>
            <w:t>nhà</w:t>
          </w:r>
          <w:proofErr w:type="spellEnd"/>
          <w:r w:rsidRPr="00F16B67">
            <w:rPr>
              <w:rFonts w:ascii="Arial" w:hAnsi="Arial" w:cs="Arial"/>
              <w:color w:val="0000FF"/>
              <w:lang w:val="en-US"/>
            </w:rPr>
            <w:t xml:space="preserve"> </w:t>
          </w:r>
          <w:proofErr w:type="spellStart"/>
          <w:r w:rsidRPr="00F16B67">
            <w:rPr>
              <w:rFonts w:ascii="Arial" w:hAnsi="Arial" w:cs="Arial"/>
              <w:color w:val="0000FF"/>
              <w:lang w:val="en-US"/>
            </w:rPr>
            <w:t>sách</w:t>
          </w:r>
          <w:proofErr w:type="spellEnd"/>
        </w:p>
      </w:tc>
      <w:tc>
        <w:tcPr>
          <w:tcW w:w="2845" w:type="dxa"/>
          <w:shd w:val="clear" w:color="auto" w:fill="auto"/>
        </w:tcPr>
        <w:p w14:paraId="019AF516" w14:textId="1130A0CC" w:rsidR="00E95D0C" w:rsidRPr="00F16B67" w:rsidRDefault="00E95D0C">
          <w:pPr>
            <w:pStyle w:val="Header"/>
            <w:rPr>
              <w:rFonts w:ascii="Arial" w:hAnsi="Arial" w:cs="Arial"/>
              <w:lang w:val="en-US"/>
            </w:rPr>
          </w:pPr>
          <w:proofErr w:type="spellStart"/>
          <w:r w:rsidRPr="00F16B67">
            <w:rPr>
              <w:rFonts w:ascii="Arial" w:hAnsi="Arial" w:cs="Arial"/>
              <w:lang w:val="en-US"/>
            </w:rPr>
            <w:t>Phiên</w:t>
          </w:r>
          <w:proofErr w:type="spellEnd"/>
          <w:r w:rsidRPr="00F16B67">
            <w:rPr>
              <w:rFonts w:ascii="Arial" w:hAnsi="Arial" w:cs="Arial"/>
              <w:lang w:val="en-US"/>
            </w:rPr>
            <w:t xml:space="preserve"> </w:t>
          </w:r>
          <w:proofErr w:type="spellStart"/>
          <w:r w:rsidRPr="00F16B67">
            <w:rPr>
              <w:rFonts w:ascii="Arial" w:hAnsi="Arial" w:cs="Arial"/>
              <w:lang w:val="en-US"/>
            </w:rPr>
            <w:t>bản</w:t>
          </w:r>
          <w:proofErr w:type="spellEnd"/>
          <w:r w:rsidRPr="00F16B67">
            <w:rPr>
              <w:rFonts w:ascii="Arial" w:hAnsi="Arial" w:cs="Arial"/>
              <w:lang w:val="en-US"/>
            </w:rPr>
            <w:t xml:space="preserve">: </w:t>
          </w:r>
          <w:r w:rsidR="001E028A" w:rsidRPr="00F16B67">
            <w:rPr>
              <w:rFonts w:ascii="Arial" w:hAnsi="Arial" w:cs="Arial"/>
              <w:color w:val="0000FF"/>
              <w:lang w:val="en-US"/>
            </w:rPr>
            <w:t>1.0</w:t>
          </w:r>
        </w:p>
      </w:tc>
    </w:tr>
    <w:tr w:rsidR="00E95D0C" w14:paraId="13928643" w14:textId="77777777" w:rsidTr="008D3541">
      <w:tc>
        <w:tcPr>
          <w:tcW w:w="6623" w:type="dxa"/>
          <w:shd w:val="clear" w:color="auto" w:fill="auto"/>
        </w:tcPr>
        <w:p w14:paraId="433A19F1" w14:textId="77777777" w:rsidR="00E95D0C" w:rsidRPr="00F16B67" w:rsidRDefault="00C14AB8" w:rsidP="00767CB6">
          <w:pPr>
            <w:pStyle w:val="Header"/>
            <w:rPr>
              <w:rFonts w:ascii="Arial" w:hAnsi="Arial" w:cs="Arial"/>
              <w:lang w:val="en-US"/>
            </w:rPr>
          </w:pPr>
          <w:proofErr w:type="spellStart"/>
          <w:r w:rsidRPr="00F16B67">
            <w:rPr>
              <w:rFonts w:ascii="Arial" w:hAnsi="Arial" w:cs="Arial"/>
              <w:lang w:val="en-US"/>
            </w:rPr>
            <w:t>Thiết</w:t>
          </w:r>
          <w:proofErr w:type="spellEnd"/>
          <w:r w:rsidRPr="00F16B67">
            <w:rPr>
              <w:rFonts w:ascii="Arial" w:hAnsi="Arial" w:cs="Arial"/>
              <w:lang w:val="en-US"/>
            </w:rPr>
            <w:t xml:space="preserve"> </w:t>
          </w:r>
          <w:proofErr w:type="spellStart"/>
          <w:r w:rsidRPr="00F16B67">
            <w:rPr>
              <w:rFonts w:ascii="Arial" w:hAnsi="Arial" w:cs="Arial"/>
              <w:lang w:val="en-US"/>
            </w:rPr>
            <w:t>kế</w:t>
          </w:r>
          <w:proofErr w:type="spellEnd"/>
          <w:r w:rsidRPr="00F16B67">
            <w:rPr>
              <w:rFonts w:ascii="Arial" w:hAnsi="Arial" w:cs="Arial"/>
              <w:lang w:val="en-US"/>
            </w:rPr>
            <w:t xml:space="preserve"> </w:t>
          </w:r>
          <w:proofErr w:type="spellStart"/>
          <w:r w:rsidR="00767CB6" w:rsidRPr="00F16B67">
            <w:rPr>
              <w:rFonts w:ascii="Arial" w:hAnsi="Arial" w:cs="Arial"/>
              <w:lang w:val="en-US"/>
            </w:rPr>
            <w:t>giao</w:t>
          </w:r>
          <w:proofErr w:type="spellEnd"/>
          <w:r w:rsidR="00767CB6" w:rsidRPr="00F16B67">
            <w:rPr>
              <w:rFonts w:ascii="Arial" w:hAnsi="Arial" w:cs="Arial"/>
              <w:lang w:val="en-US"/>
            </w:rPr>
            <w:t xml:space="preserve"> </w:t>
          </w:r>
          <w:proofErr w:type="spellStart"/>
          <w:r w:rsidR="00767CB6" w:rsidRPr="00F16B67">
            <w:rPr>
              <w:rFonts w:ascii="Arial" w:hAnsi="Arial" w:cs="Arial"/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27020550" w14:textId="47DA3087" w:rsidR="00E95D0C" w:rsidRPr="00F16B67" w:rsidRDefault="00E95D0C">
          <w:pPr>
            <w:pStyle w:val="Header"/>
            <w:rPr>
              <w:rFonts w:ascii="Arial" w:hAnsi="Arial" w:cs="Arial"/>
              <w:lang w:val="en-US"/>
            </w:rPr>
          </w:pPr>
          <w:proofErr w:type="spellStart"/>
          <w:r w:rsidRPr="00F16B67">
            <w:rPr>
              <w:rFonts w:ascii="Arial" w:hAnsi="Arial" w:cs="Arial"/>
              <w:lang w:val="en-US"/>
            </w:rPr>
            <w:t>Ngày</w:t>
          </w:r>
          <w:proofErr w:type="spellEnd"/>
          <w:r w:rsidRPr="00F16B67">
            <w:rPr>
              <w:rFonts w:ascii="Arial" w:hAnsi="Arial" w:cs="Arial"/>
              <w:lang w:val="en-US"/>
            </w:rPr>
            <w:t xml:space="preserve">: </w:t>
          </w:r>
          <w:r w:rsidR="001E028A" w:rsidRPr="00F16B67">
            <w:rPr>
              <w:rFonts w:ascii="Arial" w:hAnsi="Arial" w:cs="Arial"/>
              <w:color w:val="0000FF"/>
              <w:lang w:val="en-US"/>
            </w:rPr>
            <w:t>04/06/2019</w:t>
          </w:r>
        </w:p>
      </w:tc>
    </w:tr>
  </w:tbl>
  <w:p w14:paraId="773574A7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8"/>
  </w:num>
  <w:num w:numId="4">
    <w:abstractNumId w:val="16"/>
  </w:num>
  <w:num w:numId="5">
    <w:abstractNumId w:val="19"/>
  </w:num>
  <w:num w:numId="6">
    <w:abstractNumId w:val="9"/>
  </w:num>
  <w:num w:numId="7">
    <w:abstractNumId w:val="20"/>
  </w:num>
  <w:num w:numId="8">
    <w:abstractNumId w:val="25"/>
  </w:num>
  <w:num w:numId="9">
    <w:abstractNumId w:val="12"/>
  </w:num>
  <w:num w:numId="10">
    <w:abstractNumId w:val="7"/>
  </w:num>
  <w:num w:numId="11">
    <w:abstractNumId w:val="30"/>
  </w:num>
  <w:num w:numId="12">
    <w:abstractNumId w:val="26"/>
  </w:num>
  <w:num w:numId="13">
    <w:abstractNumId w:val="24"/>
  </w:num>
  <w:num w:numId="14">
    <w:abstractNumId w:val="2"/>
  </w:num>
  <w:num w:numId="15">
    <w:abstractNumId w:val="4"/>
  </w:num>
  <w:num w:numId="16">
    <w:abstractNumId w:val="23"/>
  </w:num>
  <w:num w:numId="17">
    <w:abstractNumId w:val="28"/>
  </w:num>
  <w:num w:numId="18">
    <w:abstractNumId w:val="11"/>
  </w:num>
  <w:num w:numId="19">
    <w:abstractNumId w:val="22"/>
  </w:num>
  <w:num w:numId="20">
    <w:abstractNumId w:val="27"/>
  </w:num>
  <w:num w:numId="21">
    <w:abstractNumId w:val="29"/>
  </w:num>
  <w:num w:numId="22">
    <w:abstractNumId w:val="8"/>
  </w:num>
  <w:num w:numId="23">
    <w:abstractNumId w:val="15"/>
  </w:num>
  <w:num w:numId="24">
    <w:abstractNumId w:val="5"/>
  </w:num>
  <w:num w:numId="25">
    <w:abstractNumId w:val="3"/>
  </w:num>
  <w:num w:numId="26">
    <w:abstractNumId w:val="14"/>
  </w:num>
  <w:num w:numId="27">
    <w:abstractNumId w:val="21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0"/>
  </w:num>
  <w:num w:numId="33">
    <w:abstractNumId w:val="0"/>
  </w:num>
  <w:num w:numId="34">
    <w:abstractNumId w:val="17"/>
  </w:num>
  <w:num w:numId="35">
    <w:abstractNumId w:val="10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415D6"/>
    <w:rsid w:val="000519D9"/>
    <w:rsid w:val="000679AA"/>
    <w:rsid w:val="00084C6A"/>
    <w:rsid w:val="000C0CA8"/>
    <w:rsid w:val="000F7AA9"/>
    <w:rsid w:val="00164EF4"/>
    <w:rsid w:val="00196C86"/>
    <w:rsid w:val="001A0C15"/>
    <w:rsid w:val="001D6114"/>
    <w:rsid w:val="001E028A"/>
    <w:rsid w:val="00213ECB"/>
    <w:rsid w:val="002160F2"/>
    <w:rsid w:val="00221A67"/>
    <w:rsid w:val="002241EB"/>
    <w:rsid w:val="00230D1F"/>
    <w:rsid w:val="002347D0"/>
    <w:rsid w:val="00257E46"/>
    <w:rsid w:val="0029393E"/>
    <w:rsid w:val="002970F7"/>
    <w:rsid w:val="002B4814"/>
    <w:rsid w:val="002E64DF"/>
    <w:rsid w:val="00301562"/>
    <w:rsid w:val="0031511D"/>
    <w:rsid w:val="003548A8"/>
    <w:rsid w:val="003701D7"/>
    <w:rsid w:val="003747E6"/>
    <w:rsid w:val="00391BCD"/>
    <w:rsid w:val="003A3A33"/>
    <w:rsid w:val="003A6478"/>
    <w:rsid w:val="003C2F0F"/>
    <w:rsid w:val="003D00D2"/>
    <w:rsid w:val="00407045"/>
    <w:rsid w:val="004072F4"/>
    <w:rsid w:val="004176B5"/>
    <w:rsid w:val="00435847"/>
    <w:rsid w:val="00437C2B"/>
    <w:rsid w:val="00451EE6"/>
    <w:rsid w:val="004826B4"/>
    <w:rsid w:val="00486A45"/>
    <w:rsid w:val="00490E04"/>
    <w:rsid w:val="004958FA"/>
    <w:rsid w:val="004A5FC2"/>
    <w:rsid w:val="004B7CC9"/>
    <w:rsid w:val="004C485B"/>
    <w:rsid w:val="004E3887"/>
    <w:rsid w:val="004E4257"/>
    <w:rsid w:val="00514EF0"/>
    <w:rsid w:val="00527C43"/>
    <w:rsid w:val="0053556A"/>
    <w:rsid w:val="00547122"/>
    <w:rsid w:val="00564DC3"/>
    <w:rsid w:val="00565A39"/>
    <w:rsid w:val="00572668"/>
    <w:rsid w:val="005802A5"/>
    <w:rsid w:val="0059590C"/>
    <w:rsid w:val="005B34BD"/>
    <w:rsid w:val="005D6A96"/>
    <w:rsid w:val="0060011E"/>
    <w:rsid w:val="0060493B"/>
    <w:rsid w:val="006257BE"/>
    <w:rsid w:val="00626659"/>
    <w:rsid w:val="0064329D"/>
    <w:rsid w:val="006855DC"/>
    <w:rsid w:val="006A7E55"/>
    <w:rsid w:val="006E420F"/>
    <w:rsid w:val="006E56E2"/>
    <w:rsid w:val="007338F6"/>
    <w:rsid w:val="00767CB6"/>
    <w:rsid w:val="0079065B"/>
    <w:rsid w:val="007A161E"/>
    <w:rsid w:val="007A1DE8"/>
    <w:rsid w:val="007A75EC"/>
    <w:rsid w:val="007F21C9"/>
    <w:rsid w:val="008243D9"/>
    <w:rsid w:val="008323CC"/>
    <w:rsid w:val="00834135"/>
    <w:rsid w:val="008A0B69"/>
    <w:rsid w:val="008A13ED"/>
    <w:rsid w:val="008B3A7E"/>
    <w:rsid w:val="008D3541"/>
    <w:rsid w:val="00942D2E"/>
    <w:rsid w:val="00963FA3"/>
    <w:rsid w:val="00984338"/>
    <w:rsid w:val="00990106"/>
    <w:rsid w:val="0099557A"/>
    <w:rsid w:val="0099744F"/>
    <w:rsid w:val="009B2989"/>
    <w:rsid w:val="009B2AFC"/>
    <w:rsid w:val="009B70B0"/>
    <w:rsid w:val="009F47F5"/>
    <w:rsid w:val="00A10100"/>
    <w:rsid w:val="00A23833"/>
    <w:rsid w:val="00A26FF4"/>
    <w:rsid w:val="00A3036C"/>
    <w:rsid w:val="00A43C28"/>
    <w:rsid w:val="00A544E7"/>
    <w:rsid w:val="00A5451A"/>
    <w:rsid w:val="00A638EF"/>
    <w:rsid w:val="00B871C5"/>
    <w:rsid w:val="00BB5444"/>
    <w:rsid w:val="00BE01AE"/>
    <w:rsid w:val="00C14AB8"/>
    <w:rsid w:val="00C24365"/>
    <w:rsid w:val="00C628F7"/>
    <w:rsid w:val="00C74D6D"/>
    <w:rsid w:val="00CA52C8"/>
    <w:rsid w:val="00CA5400"/>
    <w:rsid w:val="00CA75F9"/>
    <w:rsid w:val="00CC3BBF"/>
    <w:rsid w:val="00D03186"/>
    <w:rsid w:val="00D234F3"/>
    <w:rsid w:val="00D328EA"/>
    <w:rsid w:val="00D608CB"/>
    <w:rsid w:val="00D82778"/>
    <w:rsid w:val="00DA2A6D"/>
    <w:rsid w:val="00DC363E"/>
    <w:rsid w:val="00DD57E3"/>
    <w:rsid w:val="00E6501E"/>
    <w:rsid w:val="00E95D0C"/>
    <w:rsid w:val="00EB3CDA"/>
    <w:rsid w:val="00EE3DFA"/>
    <w:rsid w:val="00F00463"/>
    <w:rsid w:val="00F112AF"/>
    <w:rsid w:val="00F118D0"/>
    <w:rsid w:val="00F16B67"/>
    <w:rsid w:val="00F31324"/>
    <w:rsid w:val="00F85746"/>
    <w:rsid w:val="00F93BD1"/>
    <w:rsid w:val="00F97A14"/>
    <w:rsid w:val="00FA2327"/>
    <w:rsid w:val="00FB3FFD"/>
    <w:rsid w:val="00FF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A327DA"/>
  <w15:docId w15:val="{74BBF985-580C-411F-BAC0-9DC74EB22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5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31</TotalTime>
  <Pages>14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2290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HOÀNG SANG</cp:lastModifiedBy>
  <cp:revision>81</cp:revision>
  <cp:lastPrinted>2013-12-07T15:58:00Z</cp:lastPrinted>
  <dcterms:created xsi:type="dcterms:W3CDTF">2013-10-13T11:17:00Z</dcterms:created>
  <dcterms:modified xsi:type="dcterms:W3CDTF">2019-06-03T19:53:00Z</dcterms:modified>
</cp:coreProperties>
</file>